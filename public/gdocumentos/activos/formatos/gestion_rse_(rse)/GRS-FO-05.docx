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E02" w:rsidRDefault="00926E02">
      <w:pPr>
        <w:pStyle w:val="Textoindependiente"/>
        <w:rPr>
          <w:lang w:val="es-CO"/>
        </w:rPr>
      </w:pPr>
    </w:p>
    <w:p w:rsidR="00926E02" w:rsidRDefault="00926E02">
      <w:pPr>
        <w:pStyle w:val="Textoindependiente"/>
        <w:rPr>
          <w:lang w:val="es-CO"/>
        </w:rPr>
      </w:pPr>
    </w:p>
    <w:p w:rsidR="00926E02" w:rsidRDefault="00926E02" w:rsidP="00926E02">
      <w:pPr>
        <w:pStyle w:val="Textoindependiente"/>
        <w:jc w:val="center"/>
        <w:rPr>
          <w:rStyle w:val="TextoindependienteCar"/>
        </w:rPr>
      </w:pPr>
      <w:r>
        <w:rPr>
          <w:rStyle w:val="TextoindependienteCar"/>
        </w:rPr>
        <w:t xml:space="preserve">    </w:t>
      </w:r>
    </w:p>
    <w:bookmarkStart w:id="0" w:name="_GoBack"/>
    <w:bookmarkEnd w:id="0"/>
    <w:p w:rsidR="00DD1D15" w:rsidRPr="005A2424" w:rsidRDefault="004B4E0E" w:rsidP="005A2424">
      <w:pPr>
        <w:pStyle w:val="Textoindependiente"/>
        <w:rPr>
          <w:noProof/>
          <w:lang w:val="es-MX" w:eastAsia="es-MX" w:bidi="ar-SA"/>
        </w:rPr>
      </w:pPr>
      <w:r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005831" wp14:editId="00442C57">
                <wp:simplePos x="0" y="0"/>
                <wp:positionH relativeFrom="page">
                  <wp:posOffset>666750</wp:posOffset>
                </wp:positionH>
                <wp:positionV relativeFrom="page">
                  <wp:posOffset>2790825</wp:posOffset>
                </wp:positionV>
                <wp:extent cx="6305550" cy="5066665"/>
                <wp:effectExtent l="0" t="0" r="0" b="635"/>
                <wp:wrapNone/>
                <wp:docPr id="57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506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4B4E0E" w:rsidRDefault="00926E02">
                            <w:pPr>
                              <w:pStyle w:val="Pullquote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005831" id="_x0000_t202" coordsize="21600,21600" o:spt="202" path="m,l,21600r21600,l21600,xe">
                <v:stroke joinstyle="miter"/>
                <v:path gradientshapeok="t" o:connecttype="rect"/>
              </v:shapetype>
              <v:shape id="Text Box 273" o:spid="_x0000_s1026" type="#_x0000_t202" style="position:absolute;left:0;text-align:left;margin-left:52.5pt;margin-top:219.75pt;width:496.5pt;height:398.9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8SitwIAAL0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" filled="f" stroked="f">
                <v:textbox>
                  <w:txbxContent>
                    <w:p w:rsidR="00926E02" w:rsidRPr="004B4E0E" w:rsidRDefault="00926E02">
                      <w:pPr>
                        <w:pStyle w:val="Pullquote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64EA66C" wp14:editId="62534D1B">
                <wp:simplePos x="0" y="0"/>
                <wp:positionH relativeFrom="page">
                  <wp:posOffset>695325</wp:posOffset>
                </wp:positionH>
                <wp:positionV relativeFrom="page">
                  <wp:posOffset>2238375</wp:posOffset>
                </wp:positionV>
                <wp:extent cx="6200775" cy="515620"/>
                <wp:effectExtent l="0" t="0" r="9525" b="1778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77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D65228" w:rsidRDefault="00926E02" w:rsidP="007213A8">
                            <w:pPr>
                              <w:pStyle w:val="Ttulo1"/>
                              <w:numPr>
                                <w:ilvl w:val="0"/>
                                <w:numId w:val="6"/>
                              </w:num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EA66C" id="Text Box 15" o:spid="_x0000_s1027" type="#_x0000_t202" style="position:absolute;left:0;text-align:left;margin-left:54.75pt;margin-top:176.25pt;width:488.25pt;height:40.6pt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" filled="f" stroked="f">
                <v:textbox inset="0,0,0,0">
                  <w:txbxContent>
                    <w:p w:rsidR="00926E02" w:rsidRPr="00D65228" w:rsidRDefault="00926E02" w:rsidP="007213A8">
                      <w:pPr>
                        <w:pStyle w:val="Ttulo1"/>
                        <w:numPr>
                          <w:ilvl w:val="0"/>
                          <w:numId w:val="6"/>
                        </w:numPr>
                        <w:rPr>
                          <w:lang w:val="es-E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15F75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08DEEC" wp14:editId="3F5CCD8A">
                <wp:simplePos x="0" y="0"/>
                <wp:positionH relativeFrom="page">
                  <wp:posOffset>257175</wp:posOffset>
                </wp:positionH>
                <wp:positionV relativeFrom="page">
                  <wp:posOffset>1162051</wp:posOffset>
                </wp:positionV>
                <wp:extent cx="6962775" cy="819150"/>
                <wp:effectExtent l="0" t="0" r="0" b="0"/>
                <wp:wrapNone/>
                <wp:docPr id="54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277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8B4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A15F75" w:rsidRDefault="00926E02" w:rsidP="007213A8">
                            <w:pPr>
                              <w:pStyle w:val="Masthead"/>
                              <w:jc w:val="center"/>
                              <w:rPr>
                                <w:color w:val="3682A2"/>
                                <w:sz w:val="56"/>
                                <w:szCs w:val="64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8DEEC" id="Text Box 276" o:spid="_x0000_s1028" type="#_x0000_t202" style="position:absolute;left:0;text-align:left;margin-left:20.25pt;margin-top:91.5pt;width:548.25pt;height:64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" filled="f" fillcolor="#0078b4" stroked="f">
                <v:textbox inset=",,,0">
                  <w:txbxContent>
                    <w:p w:rsidR="00926E02" w:rsidRPr="00A15F75" w:rsidRDefault="00926E02" w:rsidP="007213A8">
                      <w:pPr>
                        <w:pStyle w:val="Masthead"/>
                        <w:jc w:val="center"/>
                        <w:rPr>
                          <w:color w:val="3682A2"/>
                          <w:sz w:val="56"/>
                          <w:szCs w:val="64"/>
                          <w:lang w:val="es-C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C7CD9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45FDBF" wp14:editId="262487B1">
                <wp:simplePos x="0" y="0"/>
                <wp:positionH relativeFrom="page">
                  <wp:posOffset>412115</wp:posOffset>
                </wp:positionH>
                <wp:positionV relativeFrom="margin">
                  <wp:posOffset>47625</wp:posOffset>
                </wp:positionV>
                <wp:extent cx="6692900" cy="231775"/>
                <wp:effectExtent l="0" t="0" r="0" b="0"/>
                <wp:wrapSquare wrapText="bothSides"/>
                <wp:docPr id="56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23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6526E1" w:rsidRDefault="00926E02" w:rsidP="00A15F75">
                            <w:pPr>
                              <w:pStyle w:val="VolumeandIssue"/>
                              <w:jc w:val="right"/>
                              <w:rPr>
                                <w:color w:val="3682A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5FDBF" id="Text Box 277" o:spid="_x0000_s1029" type="#_x0000_t202" style="position:absolute;left:0;text-align:left;margin-left:32.45pt;margin-top:3.75pt;width:527pt;height:18.2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" filled="f" stroked="f">
                <v:textbox style="mso-fit-shape-to-text:t">
                  <w:txbxContent>
                    <w:p w:rsidR="00926E02" w:rsidRPr="006526E1" w:rsidRDefault="00926E02" w:rsidP="00A15F75">
                      <w:pPr>
                        <w:pStyle w:val="VolumeandIssue"/>
                        <w:jc w:val="right"/>
                        <w:rPr>
                          <w:color w:val="3682A2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7164319" wp14:editId="6C18F4B7">
                <wp:simplePos x="0" y="0"/>
                <wp:positionH relativeFrom="page">
                  <wp:posOffset>2926080</wp:posOffset>
                </wp:positionH>
                <wp:positionV relativeFrom="page">
                  <wp:posOffset>3086100</wp:posOffset>
                </wp:positionV>
                <wp:extent cx="4114800" cy="3093720"/>
                <wp:effectExtent l="1905" t="0" r="0" b="1905"/>
                <wp:wrapNone/>
                <wp:docPr id="5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9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D65228" w:rsidRDefault="00926E02" w:rsidP="000C54EB">
                            <w:pPr>
                              <w:pStyle w:val="Textoindependiente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64319" id="Text Box 14" o:spid="_x0000_s1030" type="#_x0000_t202" style="position:absolute;left:0;text-align:left;margin-left:230.4pt;margin-top:243pt;width:324pt;height:243.6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" filled="f" stroked="f">
                <v:textbox style="mso-fit-shape-to-text:t" inset="0,0,,0">
                  <w:txbxContent>
                    <w:p w:rsidR="00926E02" w:rsidRPr="00D65228" w:rsidRDefault="00926E02" w:rsidP="000C54EB">
                      <w:pPr>
                        <w:pStyle w:val="Textoindependiente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0FA22" wp14:editId="4D38A253">
                <wp:simplePos x="0" y="0"/>
                <wp:positionH relativeFrom="page">
                  <wp:posOffset>3686175</wp:posOffset>
                </wp:positionH>
                <wp:positionV relativeFrom="page">
                  <wp:posOffset>1638300</wp:posOffset>
                </wp:positionV>
                <wp:extent cx="6810375" cy="0"/>
                <wp:effectExtent l="0" t="0" r="0" b="0"/>
                <wp:wrapNone/>
                <wp:docPr id="52" name="Lin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0375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7FAA2" id="Line 26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0.25pt,129pt" to="826.5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" stroked="f">
                <w10:wrap anchorx="page" anchory="page"/>
              </v:lin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916B9CF" wp14:editId="17E30B59">
                <wp:simplePos x="0" y="0"/>
                <wp:positionH relativeFrom="page">
                  <wp:posOffset>2540000</wp:posOffset>
                </wp:positionH>
                <wp:positionV relativeFrom="page">
                  <wp:posOffset>3149600</wp:posOffset>
                </wp:positionV>
                <wp:extent cx="91440" cy="91440"/>
                <wp:effectExtent l="0" t="0" r="0" b="0"/>
                <wp:wrapNone/>
                <wp:docPr id="49" name="Text Box 14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6B9CF" id="Text Box 144" o:spid="_x0000_s1031" type="#_x0000_t202" style="position:absolute;left:0;text-align:left;margin-left:200pt;margin-top:248pt;width:7.2pt;height:7.2pt;z-index:251651072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C37244E" wp14:editId="6A78AF68">
                <wp:simplePos x="0" y="0"/>
                <wp:positionH relativeFrom="page">
                  <wp:posOffset>2529840</wp:posOffset>
                </wp:positionH>
                <wp:positionV relativeFrom="page">
                  <wp:posOffset>6601460</wp:posOffset>
                </wp:positionV>
                <wp:extent cx="91440" cy="91440"/>
                <wp:effectExtent l="0" t="635" r="0" b="3175"/>
                <wp:wrapNone/>
                <wp:docPr id="48" name="Text Box 14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7244E" id="Text Box 148" o:spid="_x0000_s1032" type="#_x0000_t202" style="position:absolute;left:0;text-align:left;margin-left:199.2pt;margin-top:519.8pt;width:7.2pt;height:7.2pt;z-index:25165312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578E2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578A509" wp14:editId="206001CB">
                <wp:simplePos x="0" y="0"/>
                <wp:positionH relativeFrom="page">
                  <wp:posOffset>612775</wp:posOffset>
                </wp:positionH>
                <wp:positionV relativeFrom="page">
                  <wp:posOffset>1207135</wp:posOffset>
                </wp:positionV>
                <wp:extent cx="6429375" cy="248920"/>
                <wp:effectExtent l="0" t="0" r="9525" b="17780"/>
                <wp:wrapNone/>
                <wp:docPr id="3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 w:rsidP="00CD36E1">
                            <w:pPr>
                              <w:pStyle w:val="Ttulo1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83DA7" id="Text Box 21" o:spid="_x0000_s1033" type="#_x0000_t202" style="position:absolute;left:0;text-align:left;margin-left:48.25pt;margin-top:95.05pt;width:506.25pt;height:19.6pt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aosg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" filled="f" stroked="f">
                <v:textbox style="mso-fit-shape-to-text:t" inset="0,0,0,0">
                  <w:txbxContent>
                    <w:p w:rsidR="00926E02" w:rsidRDefault="00926E02" w:rsidP="00CD36E1">
                      <w:pPr>
                        <w:pStyle w:val="Ttulo1"/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E319314" wp14:editId="6EE420EF">
                <wp:simplePos x="0" y="0"/>
                <wp:positionH relativeFrom="page">
                  <wp:posOffset>2540000</wp:posOffset>
                </wp:positionH>
                <wp:positionV relativeFrom="page">
                  <wp:posOffset>1231900</wp:posOffset>
                </wp:positionV>
                <wp:extent cx="91440" cy="91440"/>
                <wp:effectExtent l="0" t="3175" r="0" b="635"/>
                <wp:wrapNone/>
                <wp:docPr id="37" name="Text Box 15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CE7D0" id="Text Box 152" o:spid="_x0000_s1034" type="#_x0000_t202" style="position:absolute;left:0;text-align:left;margin-left:200pt;margin-top:97pt;width:7.2pt;height:7.2pt;z-index:251654144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D05348" wp14:editId="1317BEB6">
                <wp:simplePos x="0" y="0"/>
                <wp:positionH relativeFrom="page">
                  <wp:posOffset>2552700</wp:posOffset>
                </wp:positionH>
                <wp:positionV relativeFrom="page">
                  <wp:posOffset>4457700</wp:posOffset>
                </wp:positionV>
                <wp:extent cx="91440" cy="91440"/>
                <wp:effectExtent l="0" t="0" r="3810" b="3810"/>
                <wp:wrapNone/>
                <wp:docPr id="36" name="Text Box 15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5042C" id="Text Box 156" o:spid="_x0000_s1035" type="#_x0000_t202" style="position:absolute;left:0;text-align:left;margin-left:201pt;margin-top:351pt;width:7.2pt;height:7.2pt;z-index:251655168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0FBFF85" wp14:editId="2E865C05">
                <wp:simplePos x="0" y="0"/>
                <wp:positionH relativeFrom="page">
                  <wp:posOffset>2552700</wp:posOffset>
                </wp:positionH>
                <wp:positionV relativeFrom="page">
                  <wp:posOffset>7670800</wp:posOffset>
                </wp:positionV>
                <wp:extent cx="91440" cy="91440"/>
                <wp:effectExtent l="0" t="3175" r="3810" b="635"/>
                <wp:wrapNone/>
                <wp:docPr id="35" name="Text Box 16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0A584" id="Text Box 160" o:spid="_x0000_s1036" type="#_x0000_t202" style="position:absolute;left:0;text-align:left;margin-left:201pt;margin-top:604pt;width:7.2pt;height:7.2pt;z-index:251656192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B4E5F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3850953" wp14:editId="51C3A95E">
                <wp:simplePos x="0" y="0"/>
                <wp:positionH relativeFrom="page">
                  <wp:posOffset>2964180</wp:posOffset>
                </wp:positionH>
                <wp:positionV relativeFrom="page">
                  <wp:posOffset>1595755</wp:posOffset>
                </wp:positionV>
                <wp:extent cx="4114800" cy="2540000"/>
                <wp:effectExtent l="0" t="0" r="0" b="6350"/>
                <wp:wrapNone/>
                <wp:docPr id="4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D65228" w:rsidRDefault="00926E02" w:rsidP="00023890">
                            <w:pPr>
                              <w:pStyle w:val="Textoindependiente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EFAF1" id="Text Box 20" o:spid="_x0000_s1037" type="#_x0000_t202" style="position:absolute;margin-left:233.4pt;margin-top:125.65pt;width:324pt;height:200pt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" filled="f" stroked="f">
                <v:textbox style="mso-fit-shape-to-text:t" inset="0,0,,0">
                  <w:txbxContent>
                    <w:p w:rsidR="00926E02" w:rsidRPr="00D65228" w:rsidRDefault="00926E02" w:rsidP="00023890">
                      <w:pPr>
                        <w:pStyle w:val="Textoindependiente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578E2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A454A7F" wp14:editId="2F47D1B0">
                <wp:simplePos x="0" y="0"/>
                <wp:positionH relativeFrom="page">
                  <wp:posOffset>709930</wp:posOffset>
                </wp:positionH>
                <wp:positionV relativeFrom="page">
                  <wp:posOffset>4700270</wp:posOffset>
                </wp:positionV>
                <wp:extent cx="6332220" cy="498475"/>
                <wp:effectExtent l="0" t="0" r="11430" b="17780"/>
                <wp:wrapNone/>
                <wp:docPr id="3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22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D65228" w:rsidRDefault="00926E02" w:rsidP="00756238">
                            <w:pPr>
                              <w:pStyle w:val="Ttulo1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454A7F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8" type="#_x0000_t202" style="position:absolute;left:0;text-align:left;margin-left:55.9pt;margin-top:370.1pt;width:498.6pt;height:39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+PgsQ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" filled="f" stroked="f">
                <v:textbox style="mso-fit-shape-to-text:t" inset="0,0,0,0">
                  <w:txbxContent>
                    <w:p w:rsidR="00926E02" w:rsidRPr="00D65228" w:rsidRDefault="00926E02" w:rsidP="00756238">
                      <w:pPr>
                        <w:pStyle w:val="Ttulo1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622B7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14427D3" wp14:editId="5EB8B027">
                <wp:simplePos x="0" y="0"/>
                <wp:positionH relativeFrom="page">
                  <wp:posOffset>2971800</wp:posOffset>
                </wp:positionH>
                <wp:positionV relativeFrom="page">
                  <wp:posOffset>5314950</wp:posOffset>
                </wp:positionV>
                <wp:extent cx="4171950" cy="41529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15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Pr="00D65228" w:rsidRDefault="00926E02">
                            <w:pPr>
                              <w:pStyle w:val="Textoindependiente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427D3" id="Text Box 22" o:spid="_x0000_s1039" type="#_x0000_t202" style="position:absolute;left:0;text-align:left;margin-left:234pt;margin-top:418.5pt;width:328.5pt;height:327pt;z-index: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" filled="f" stroked="f">
                <v:textbox inset="0,0,,0">
                  <w:txbxContent>
                    <w:p w:rsidR="00926E02" w:rsidRPr="00D65228" w:rsidRDefault="00926E02">
                      <w:pPr>
                        <w:pStyle w:val="Textoindependiente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E4AB496" wp14:editId="42FED853">
                <wp:simplePos x="0" y="0"/>
                <wp:positionH relativeFrom="page">
                  <wp:posOffset>546100</wp:posOffset>
                </wp:positionH>
                <wp:positionV relativeFrom="page">
                  <wp:posOffset>1244600</wp:posOffset>
                </wp:positionV>
                <wp:extent cx="91440" cy="91440"/>
                <wp:effectExtent l="3175" t="0" r="635" b="0"/>
                <wp:wrapNone/>
                <wp:docPr id="34" name="Text Box 16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0038E" id="Text Box 164" o:spid="_x0000_s1042" type="#_x0000_t202" style="position:absolute;left:0;text-align:left;margin-left:43pt;margin-top:98pt;width:7.2pt;height:7.2pt;z-index:251657216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5BDCF7A" wp14:editId="1DCD67AB">
                <wp:simplePos x="0" y="0"/>
                <wp:positionH relativeFrom="page">
                  <wp:posOffset>548640</wp:posOffset>
                </wp:positionH>
                <wp:positionV relativeFrom="page">
                  <wp:posOffset>5727700</wp:posOffset>
                </wp:positionV>
                <wp:extent cx="91440" cy="91440"/>
                <wp:effectExtent l="0" t="3175" r="0" b="635"/>
                <wp:wrapNone/>
                <wp:docPr id="33" name="Text Box 16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CD016" id="Text Box 168" o:spid="_x0000_s1043" type="#_x0000_t202" style="position:absolute;left:0;text-align:left;margin-left:43.2pt;margin-top:451pt;width:7.2pt;height:7.2pt;z-index:25165824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" filled="f" stroked="f">
                <v:textbox inset="0,0,0,0">
                  <w:txbxContent>
                    <w:p w:rsidR="00926E02" w:rsidRDefault="00926E02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C0ED79F" wp14:editId="1072DA10">
                <wp:simplePos x="0" y="0"/>
                <wp:positionH relativeFrom="page">
                  <wp:posOffset>594360</wp:posOffset>
                </wp:positionH>
                <wp:positionV relativeFrom="page">
                  <wp:posOffset>5029200</wp:posOffset>
                </wp:positionV>
                <wp:extent cx="4114800" cy="248920"/>
                <wp:effectExtent l="3810" t="0" r="0" b="0"/>
                <wp:wrapNone/>
                <wp:docPr id="3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Ttulo1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61E28" id="Text Box 41" o:spid="_x0000_s1044" type="#_x0000_t202" style="position:absolute;left:0;text-align:left;margin-left:46.8pt;margin-top:396pt;width:324pt;height:19.6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" filled="f" stroked="f">
                <v:textbox style="mso-fit-shape-to-text:t" inset=",0,,0">
                  <w:txbxContent>
                    <w:p w:rsidR="00926E02" w:rsidRDefault="00926E02">
                      <w:pPr>
                        <w:pStyle w:val="Ttulo1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244F7D" wp14:editId="090A2051">
                <wp:simplePos x="0" y="0"/>
                <wp:positionH relativeFrom="page">
                  <wp:posOffset>5372100</wp:posOffset>
                </wp:positionH>
                <wp:positionV relativeFrom="page">
                  <wp:posOffset>2674620</wp:posOffset>
                </wp:positionV>
                <wp:extent cx="1419860" cy="1097915"/>
                <wp:effectExtent l="0" t="0" r="0" b="0"/>
                <wp:wrapNone/>
                <wp:docPr id="29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860" cy="1097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/>
                        </w:txbxContent>
                      </wps:txbx>
                      <wps:bodyPr rot="0" vert="horz" wrap="none" lIns="91440" tIns="91440" rIns="91440" bIns="9144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C97DD" id="Text Box 322" o:spid="_x0000_s1045" type="#_x0000_t202" style="position:absolute;left:0;text-align:left;margin-left:423pt;margin-top:210.6pt;width:111.8pt;height:86.45pt;z-index:2516746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" filled="f" stroked="f">
                <v:textbox style="mso-fit-shape-to-text:t" inset=",7.2pt,,7.2pt">
                  <w:txbxContent>
                    <w:p w:rsidR="00926E02" w:rsidRDefault="00926E02"/>
                  </w:txbxContent>
                </v:textbox>
                <w10:wrap anchorx="page" anchory="page"/>
              </v:shape>
            </w:pict>
          </mc:Fallback>
        </mc:AlternateContent>
      </w:r>
      <w:r w:rsidR="00E456BE" w:rsidRPr="00A91DD3"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8675DA" wp14:editId="15640F67">
                <wp:simplePos x="0" y="0"/>
                <wp:positionH relativeFrom="page">
                  <wp:posOffset>5372100</wp:posOffset>
                </wp:positionH>
                <wp:positionV relativeFrom="page">
                  <wp:posOffset>3906520</wp:posOffset>
                </wp:positionV>
                <wp:extent cx="1828800" cy="508000"/>
                <wp:effectExtent l="0" t="1270" r="0" b="0"/>
                <wp:wrapNone/>
                <wp:docPr id="28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E02" w:rsidRDefault="00926E02">
                            <w:pPr>
                              <w:pStyle w:val="CaptionText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BC7DC" id="Text Box 323" o:spid="_x0000_s1046" type="#_x0000_t202" style="position:absolute;left:0;text-align:left;margin-left:423pt;margin-top:307.6pt;width:2in;height:40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" filled="f" stroked="f">
                <v:textbox inset=",0,,0">
                  <w:txbxContent>
                    <w:p w:rsidR="00926E02" w:rsidRDefault="00926E02">
                      <w:pPr>
                        <w:pStyle w:val="Caption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DD1D15" w:rsidRPr="005A2424" w:rsidSect="006526E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/>
      <w:pgMar w:top="1440" w:right="1800" w:bottom="720" w:left="180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FE9" w:rsidRDefault="00AF7FE9">
      <w:pPr>
        <w:rPr>
          <w:lang w:val="es-ES"/>
        </w:rPr>
      </w:pPr>
      <w:r>
        <w:rPr>
          <w:lang w:val="es-ES"/>
        </w:rPr>
        <w:separator/>
      </w:r>
    </w:p>
  </w:endnote>
  <w:endnote w:type="continuationSeparator" w:id="0">
    <w:p w:rsidR="00AF7FE9" w:rsidRDefault="00AF7FE9">
      <w:pPr>
        <w:rPr>
          <w:lang w:val="es-ES"/>
        </w:rPr>
      </w:pPr>
      <w:r>
        <w:rPr>
          <w:lang w:val="es-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E02" w:rsidRDefault="00926E02" w:rsidP="006526E1">
    <w:pPr>
      <w:pStyle w:val="Piedepgina"/>
    </w:pPr>
    <w:r>
      <w:rPr>
        <w:noProof/>
        <w:lang w:val="es-CO" w:eastAsia="es-CO" w:bidi="ar-SA"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75356BDC" wp14:editId="1D77CA2A">
              <wp:simplePos x="0" y="0"/>
              <wp:positionH relativeFrom="margin">
                <wp:align>center</wp:align>
              </wp:positionH>
              <wp:positionV relativeFrom="paragraph">
                <wp:posOffset>92075</wp:posOffset>
              </wp:positionV>
              <wp:extent cx="5823585" cy="993775"/>
              <wp:effectExtent l="0" t="19050" r="43815" b="0"/>
              <wp:wrapNone/>
              <wp:docPr id="1059" name="Grupo 1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23585" cy="993775"/>
                        <a:chOff x="0" y="0"/>
                        <a:chExt cx="5823585" cy="993775"/>
                      </a:xfrm>
                    </wpg:grpSpPr>
                    <pic:pic xmlns:pic="http://schemas.openxmlformats.org/drawingml/2006/picture">
                      <pic:nvPicPr>
                        <pic:cNvPr id="1060" name="Imagen 1060" descr="APPLU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5725" y="209550"/>
                          <a:ext cx="930275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61" name="Imagen 1061" descr="Logo apoyo Pacto global">
                          <a:hlinkClick r:id="rId2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50" r="17947"/>
                        <a:stretch>
                          <a:fillRect/>
                        </a:stretch>
                      </pic:blipFill>
                      <pic:spPr bwMode="auto">
                        <a:xfrm>
                          <a:off x="4895850" y="28575"/>
                          <a:ext cx="927735" cy="96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062" name="Cuadro de texto 1062"/>
                      <wps:cNvSpPr txBox="1">
                        <a:spLocks noChangeArrowheads="1"/>
                      </wps:cNvSpPr>
                      <wps:spPr bwMode="auto">
                        <a:xfrm>
                          <a:off x="1038225" y="257175"/>
                          <a:ext cx="37947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26E02" w:rsidRPr="00723394" w:rsidRDefault="00926E02" w:rsidP="00773575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Dir.: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alle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154 #19 A 20 – 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el.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: (57-1)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2745749 –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Fax: (57-1) 2745749</w:t>
                            </w:r>
                          </w:p>
                          <w:p w:rsidR="00926E02" w:rsidRPr="00723394" w:rsidRDefault="00AF7FE9" w:rsidP="0077357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</w:pPr>
                            <w:hyperlink r:id="rId4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www.grupo-sig.com</w:t>
                              </w:r>
                            </w:hyperlink>
                          </w:p>
                          <w:p w:rsidR="00926E02" w:rsidRPr="00723394" w:rsidRDefault="00AF7FE9" w:rsidP="0077357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hyperlink r:id="rId5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dcano@grupo-sig.com</w:t>
                              </w:r>
                            </w:hyperlink>
                            <w:r w:rsidR="00926E02" w:rsidRPr="00723394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 w:rsidR="00926E02" w:rsidRPr="005A242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icano@grupo-sig.com</w:t>
                            </w:r>
                          </w:p>
                          <w:p w:rsidR="00926E02" w:rsidRPr="00723394" w:rsidRDefault="00926E02" w:rsidP="00773575">
                            <w:pPr>
                              <w:jc w:val="center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23394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Bogotá D.C.,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Colombia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3" name="Conector recto 1063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04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A5A5A5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356BDC" id="Grupo 1059" o:spid="_x0000_s1056" style="position:absolute;margin-left:0;margin-top:7.25pt;width:458.55pt;height:78.25pt;z-index:-251628544;mso-position-horizontal:center;mso-position-horizontal-relative:margin;mso-width-relative:margin;mso-height-relative:margin" coordsize="58235,99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060" o:spid="_x0000_s1057" type="#_x0000_t75" alt="APPLUS" style="position:absolute;left:857;top:2095;width:9303;height:6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+uqzGAAAA3QAAAA8AAABkcnMvZG93bnJldi54bWxEj09rwkAQxe+C32EZoRepG3uQGl0lFlqk&#10;N/8hvQ3ZMQlmZ2N2jfHbdw6F3mZ4b977zXLdu1p11IbKs4HpJAFFnHtbcWHgePh8fQcVIrLF2jMZ&#10;eFKA9Wo4WGJq/YN31O1joSSEQ4oGyhibVOuQl+QwTHxDLNrFtw6jrG2hbYsPCXe1fkuSmXZYsTSU&#10;2NBHSfl1f3cGvq7Tcbb5OWyfHne3e/Ztz91pbszLqM8WoCL18d/8d721gp/MhF++kRH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j66rMYAAADdAAAADwAAAAAAAAAAAAAA&#10;AACfAgAAZHJzL2Rvd25yZXYueG1sUEsFBgAAAAAEAAQA9wAAAJIDAAAAAA==&#10;">
                <v:imagedata r:id="rId6" o:title="APPLUS"/>
                <v:path arrowok="t"/>
              </v:shape>
              <v:shape id="Imagen 1061" o:spid="_x0000_s1058" type="#_x0000_t75" alt="Logo apoyo Pacto global" href="http://www.pactoglobal-colombia.org/" style="position:absolute;left:48958;top:285;width:9277;height:9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dPODEAAAA3QAAAA8AAABkcnMvZG93bnJldi54bWxET01rwkAQvRf8D8sIvTWbBCoaXUUEpdBT&#10;1Srexuw0Cc3Oxuyqyb/vCkJv83ifM1t0phY3al1lWUESxSCIc6srLhTsd+u3MQjnkTXWlklBTw4W&#10;88HLDDNt7/xFt60vRAhhl6GC0vsmk9LlJRl0kW2IA/djW4M+wLaQusV7CDe1TON4JA1WHBpKbGhV&#10;Uv67vRoF35vL+LNfJ7v3Pj1cXXpsJuf9SanXYbecgvDU+X/x0/2hw/x4lMDjm3CCn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dPODEAAAA3QAAAA8AAAAAAAAAAAAAAAAA&#10;nwIAAGRycy9kb3ducmV2LnhtbFBLBQYAAAAABAAEAPcAAACQAwAAAAA=&#10;" o:button="t">
                <v:fill o:detectmouseclick="t"/>
                <v:imagedata r:id="rId7" o:title="Logo apoyo Pacto global" cropleft="11895f" cropright="11762f" chromakey="#fdfdfd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62" o:spid="_x0000_s1059" type="#_x0000_t202" style="position:absolute;left:10382;top:2571;width:37947;height:6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1s8MA&#10;AADdAAAADwAAAGRycy9kb3ducmV2LnhtbERPTWuDQBC9F/IflgnkVtcKMcFkE6SloYf2UPWQ4+BO&#10;VeLOirtV8++7hUJv83ifczwvphcTja6zrOApikEQ11Z33CioytfHPQjnkTX2lknBnRycT6uHI2ba&#10;zvxJU+EbEULYZaig9X7IpHR1SwZdZAfiwH3Z0aAPcGykHnEO4aaXSRyn0mDHoaHFgZ5bqm/Ft1Ew&#10;5fi+3V2Tl7zE8kK7St+q4UOpzXrJDyA8Lf5f/Od+02F+nCbw+004QZ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6i1s8MAAADdAAAADwAAAAAAAAAAAAAAAACYAgAAZHJzL2Rv&#10;d25yZXYueG1sUEsFBgAAAAAEAAQA9QAAAIgDAAAAAA==&#10;" stroked="f" strokeweight=".25pt">
                <v:textbox>
                  <w:txbxContent>
                    <w:p w:rsidR="00C107A4" w:rsidRPr="00723394" w:rsidRDefault="00C107A4" w:rsidP="00773575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Dir.: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alle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154 #19 A 20 – T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el.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: (57-1)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2745749 –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Fax: (57-1) 2745749</w:t>
                      </w:r>
                    </w:p>
                    <w:p w:rsidR="00C107A4" w:rsidRPr="00723394" w:rsidRDefault="00C107A4" w:rsidP="0077357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</w:pPr>
                      <w:hyperlink r:id="rId8" w:history="1">
                        <w:r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www.grupo-sig.com</w:t>
                        </w:r>
                      </w:hyperlink>
                    </w:p>
                    <w:p w:rsidR="00C107A4" w:rsidRPr="00723394" w:rsidRDefault="00C107A4" w:rsidP="0077357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hyperlink r:id="rId9" w:history="1">
                        <w:r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dcano@grupo-sig.com</w:t>
                        </w:r>
                      </w:hyperlink>
                      <w:r w:rsidRPr="00723394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  <w:tab/>
                      </w:r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</w:rPr>
                        <w:t>icano@grupo-sig.com</w:t>
                      </w:r>
                    </w:p>
                    <w:p w:rsidR="00C107A4" w:rsidRPr="00723394" w:rsidRDefault="00C107A4" w:rsidP="00773575">
                      <w:pPr>
                        <w:jc w:val="center"/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</w:pPr>
                      <w:r w:rsidRPr="00723394"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Bogotá D.C.,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Colombia</w:t>
                      </w:r>
                    </w:p>
                  </w:txbxContent>
                </v:textbox>
              </v:shape>
              <v:line id="Conector recto 1063" o:spid="_x0000_s1060" style="position:absolute;visibility:visible;mso-wrap-style:square" from="0,0" to="582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xd0cQAAADdAAAADwAAAGRycy9kb3ducmV2LnhtbERPTWvCQBC9C/6HZQq91U1bCBpdJRYK&#10;PTRFY7F4G7JjEszOhuw2if/eLRS8zeN9zmozmkb01LnasoLnWQSCuLC65lLB9+H9aQ7CeWSNjWVS&#10;cCUHm/V0ssJE24H31Oe+FCGEXYIKKu/bREpXVGTQzWxLHLiz7Qz6ALtS6g6HEG4a+RJFsTRYc2io&#10;sKW3iopL/msUHE0mzSI9utPp8+vys8XdQWeDUo8PY7oE4Wn0d/G/+0OH+VH8Cn/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7F3RxAAAAN0AAAAPAAAAAAAAAAAA&#10;AAAAAKECAABkcnMvZG93bnJldi54bWxQSwUGAAAAAAQABAD5AAAAkgMAAAAA&#10;" strokecolor="#a5a5a5" strokeweight="4.5pt">
                <v:stroke linestyle="thinThick"/>
              </v:line>
              <w10:wrap anchorx="margin"/>
            </v:group>
          </w:pict>
        </mc:Fallback>
      </mc:AlternateContent>
    </w:r>
  </w:p>
  <w:p w:rsidR="00926E02" w:rsidRDefault="00926E02" w:rsidP="006526E1">
    <w:pPr>
      <w:pStyle w:val="Piedepgina"/>
    </w:pPr>
  </w:p>
  <w:p w:rsidR="00926E02" w:rsidRDefault="00926E02" w:rsidP="006526E1">
    <w:pPr>
      <w:pStyle w:val="Piedepgina"/>
    </w:pPr>
  </w:p>
  <w:p w:rsidR="00926E02" w:rsidRDefault="00926E02" w:rsidP="006526E1">
    <w:pPr>
      <w:pStyle w:val="Piedepgina"/>
    </w:pPr>
    <w:r>
      <w:rPr>
        <w:noProof/>
        <w:lang w:val="es-CO" w:eastAsia="es-CO" w:bidi="ar-SA"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152E90E8" wp14:editId="3679DD30">
              <wp:simplePos x="0" y="0"/>
              <wp:positionH relativeFrom="column">
                <wp:posOffset>-495300</wp:posOffset>
              </wp:positionH>
              <wp:positionV relativeFrom="paragraph">
                <wp:posOffset>970280</wp:posOffset>
              </wp:positionV>
              <wp:extent cx="5823585" cy="993775"/>
              <wp:effectExtent l="0" t="19050" r="43815" b="0"/>
              <wp:wrapNone/>
              <wp:docPr id="1054" name="Grupo 1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23585" cy="993775"/>
                        <a:chOff x="0" y="0"/>
                        <a:chExt cx="5823585" cy="993775"/>
                      </a:xfrm>
                    </wpg:grpSpPr>
                    <pic:pic xmlns:pic="http://schemas.openxmlformats.org/drawingml/2006/picture">
                      <pic:nvPicPr>
                        <pic:cNvPr id="1055" name="Imagen 1055" descr="APPLU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5725" y="209550"/>
                          <a:ext cx="930275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56" name="Imagen 1056" descr="Logo apoyo Pacto global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50" r="17947"/>
                        <a:stretch>
                          <a:fillRect/>
                        </a:stretch>
                      </pic:blipFill>
                      <pic:spPr bwMode="auto">
                        <a:xfrm>
                          <a:off x="4895850" y="28575"/>
                          <a:ext cx="927735" cy="96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057" name="Cuadro de texto 1057"/>
                      <wps:cNvSpPr txBox="1">
                        <a:spLocks noChangeArrowheads="1"/>
                      </wps:cNvSpPr>
                      <wps:spPr bwMode="auto">
                        <a:xfrm>
                          <a:off x="1038225" y="257175"/>
                          <a:ext cx="37947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26E02" w:rsidRPr="00723394" w:rsidRDefault="00926E02" w:rsidP="00773575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Dir.: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alle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154 #19 A 20 – 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el.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: (57-1)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2745749 –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Fax: (57-1) 2745749</w:t>
                            </w:r>
                          </w:p>
                          <w:p w:rsidR="00926E02" w:rsidRPr="00723394" w:rsidRDefault="00AF7FE9" w:rsidP="0077357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</w:pPr>
                            <w:hyperlink r:id="rId10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www.grupo-sig.com</w:t>
                              </w:r>
                            </w:hyperlink>
                          </w:p>
                          <w:p w:rsidR="00926E02" w:rsidRPr="00723394" w:rsidRDefault="00AF7FE9" w:rsidP="0077357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hyperlink r:id="rId11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dcano@grupo-sig.com</w:t>
                              </w:r>
                            </w:hyperlink>
                            <w:r w:rsidR="00926E02" w:rsidRPr="00723394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 w:rsidR="00926E02" w:rsidRPr="005A242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icano@grupo-sig.com</w:t>
                            </w:r>
                          </w:p>
                          <w:p w:rsidR="00926E02" w:rsidRPr="00723394" w:rsidRDefault="00926E02" w:rsidP="00773575">
                            <w:pPr>
                              <w:jc w:val="center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23394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Bogotá D.C.,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Colombia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8" name="Conector recto 1058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04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A5A5A5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2E90E8" id="Grupo 1054" o:spid="_x0000_s1062" style="position:absolute;margin-left:-39pt;margin-top:76.4pt;width:458.55pt;height:78.25pt;z-index:-251630592" coordsize="58235,99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">
              <v:shape id="Imagen 1055" o:spid="_x0000_s1063" type="#_x0000_t75" alt="APPLUS" style="position:absolute;left:857;top:2095;width:9303;height:6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l04nFAAAA3QAAAA8AAABkcnMvZG93bnJldi54bWxET01rwkAQvQv9D8sUehGzsaBomlVSwSK9&#10;JbaU3obsNAlmZ9PsGuO/7xYEb/N4n5NuR9OKgXrXWFYwj2IQxKXVDVcKPo772QqE88gaW8uk4EoO&#10;tpuHSYqJthfOaSh8JUIIuwQV1N53iZSurMmgi2xHHLgf2xv0AfaV1D1eQrhp5XMcL6XBhkNDjR3t&#10;aipPxdkoeDvNp9nr9/FwtZj/nrN3/TV8rpV6ehyzFxCeRn8X39wHHebHiwX8fxNOkJ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JdOJxQAAAN0AAAAPAAAAAAAAAAAAAAAA&#10;AJ8CAABkcnMvZG93bnJldi54bWxQSwUGAAAAAAQABAD3AAAAkQMAAAAA&#10;">
                <v:imagedata r:id="rId12" o:title="APPLUS"/>
                <v:path arrowok="t"/>
              </v:shape>
              <v:shape id="Imagen 1056" o:spid="_x0000_s1064" type="#_x0000_t75" alt="Logo apoyo Pacto global" style="position:absolute;left:48958;top:285;width:9277;height:9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0KFXDAAAA3QAAAA8AAABkcnMvZG93bnJldi54bWxET01rAjEQvRf8D2EEbzWxsFJXo6go9lBa&#10;qh48Dptxs7iZLJt0Xf99Uyj0No/3OYtV72rRURsqzxomYwWCuPCm4lLD+bR/fgURIrLB2jNpeFCA&#10;1XLwtMDc+Dt/UXeMpUghHHLUYGNscilDYclhGPuGOHFX3zqMCbalNC3eU7ir5YtSU+mw4tRgsaGt&#10;peJ2/HYa3uV2d/24zHYq22T20F8+fd1JrUfDfj0HEamP/+I/95tJ81U2hd9v0gly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QoVcMAAADdAAAADwAAAAAAAAAAAAAAAACf&#10;AgAAZHJzL2Rvd25yZXYueG1sUEsFBgAAAAAEAAQA9wAAAI8DAAAAAA==&#10;">
                <v:imagedata r:id="rId13" o:title="Logo apoyo Pacto global" cropleft="11895f" cropright="11762f" chromakey="#fdfdfd"/>
                <v:path arrowok="t"/>
              </v:shape>
              <v:shape id="Cuadro de texto 1057" o:spid="_x0000_s1065" type="#_x0000_t202" style="position:absolute;left:10382;top:2571;width:37947;height:6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clsMA&#10;AADdAAAADwAAAGRycy9kb3ducmV2LnhtbERPTWuDQBC9F/IflgnkVtcKqcFkE6SlIYf2UPWQ4+BO&#10;VeLOirtV8++7hUJv83ifczgtphcTja6zrOApikEQ11Z33CioyrfHHQjnkTX2lknBnRycjquHA2ba&#10;zvxJU+EbEULYZaig9X7IpHR1SwZdZAfiwH3Z0aAPcGykHnEO4aaXSRw/S4Mdh4YWB3ppqb4V30bB&#10;lOP7Nr0mr3mJ5ZnSSt+q4UOpzXrJ9yA8Lf5f/Oe+6DA/3qbw+004QR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PclsMAAADdAAAADwAAAAAAAAAAAAAAAACYAgAAZHJzL2Rv&#10;d25yZXYueG1sUEsFBgAAAAAEAAQA9QAAAIgDAAAAAA==&#10;" stroked="f" strokeweight=".25pt">
                <v:textbox>
                  <w:txbxContent>
                    <w:p w:rsidR="00752454" w:rsidRPr="00723394" w:rsidRDefault="00752454" w:rsidP="00773575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Dir.: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alle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154 #19 A 20 – T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el.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: (57-1)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2745749 –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Fax: (57-1) 2745749</w:t>
                      </w:r>
                    </w:p>
                    <w:p w:rsidR="00752454" w:rsidRPr="00723394" w:rsidRDefault="00752454" w:rsidP="0077357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</w:pPr>
                      <w:hyperlink r:id="rId14" w:history="1">
                        <w:r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www.grupo-sig.com</w:t>
                        </w:r>
                      </w:hyperlink>
                    </w:p>
                    <w:p w:rsidR="00752454" w:rsidRPr="00723394" w:rsidRDefault="00752454" w:rsidP="0077357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hyperlink r:id="rId15" w:history="1">
                        <w:r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dcano@grupo-sig.com</w:t>
                        </w:r>
                      </w:hyperlink>
                      <w:r w:rsidRPr="00723394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  <w:tab/>
                      </w:r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</w:rPr>
                        <w:t>icano@grupo-sig.com</w:t>
                      </w:r>
                    </w:p>
                    <w:p w:rsidR="00752454" w:rsidRPr="00723394" w:rsidRDefault="00752454" w:rsidP="00773575">
                      <w:pPr>
                        <w:jc w:val="center"/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</w:pPr>
                      <w:r w:rsidRPr="00723394"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Bogotá D.C.,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Colombia</w:t>
                      </w:r>
                    </w:p>
                  </w:txbxContent>
                </v:textbox>
              </v:shape>
              <v:line id="Conector recto 1058" o:spid="_x0000_s1066" style="position:absolute;visibility:visible;mso-wrap-style:square" from="0,0" to="582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QFHccAAADdAAAADwAAAGRycy9kb3ducmV2LnhtbESPT2vCQBDF70K/wzJCb7qx0KIxq9hC&#10;oYda/FMsuQ3ZMQlmZ0N2a9Jv3zkI3mZ4b977TbYeXKOu1IXas4HZNAFFXHhbc2ng+/g+mYMKEdli&#10;45kM/FGA9ephlGFqfc97uh5iqSSEQ4oGqhjbVOtQVOQwTH1LLNrZdw6jrF2pbYe9hLtGPyXJi3ZY&#10;szRU2NJbRcXl8OsMnNxWu8XmFPL88+vy84q7o932xjyOh80SVKQh3s236w8r+Mmz4Mo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JAUdxwAAAN0AAAAPAAAAAAAA&#10;AAAAAAAAAKECAABkcnMvZG93bnJldi54bWxQSwUGAAAAAAQABAD5AAAAlQMAAAAA&#10;" strokecolor="#a5a5a5" strokeweight="4.5pt">
                <v:stroke linestyle="thinThick"/>
              </v:line>
            </v:group>
          </w:pict>
        </mc:Fallback>
      </mc:AlternateContent>
    </w:r>
    <w:r>
      <w:rPr>
        <w:noProof/>
        <w:lang w:val="es-CO" w:eastAsia="es-CO" w:bidi="ar-SA"/>
      </w:rPr>
      <w:drawing>
        <wp:anchor distT="0" distB="0" distL="114300" distR="114300" simplePos="0" relativeHeight="251673600" behindDoc="1" locked="0" layoutInCell="1" allowOverlap="1" wp14:anchorId="156C4DC5" wp14:editId="76F032CA">
          <wp:simplePos x="0" y="0"/>
          <wp:positionH relativeFrom="column">
            <wp:posOffset>942975</wp:posOffset>
          </wp:positionH>
          <wp:positionV relativeFrom="paragraph">
            <wp:posOffset>9255125</wp:posOffset>
          </wp:positionV>
          <wp:extent cx="930275" cy="620395"/>
          <wp:effectExtent l="0" t="0" r="3175" b="8255"/>
          <wp:wrapNone/>
          <wp:docPr id="1033" name="Imagen 1033" descr="APPL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APPLUS"/>
                  <pic:cNvPicPr>
                    <a:picLocks noChangeAspect="1" noChangeArrowheads="1"/>
                  </pic:cNvPicPr>
                </pic:nvPicPr>
                <pic:blipFill>
                  <a:blip r:embed="rId1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 w:bidi="ar-SA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26A22629" wp14:editId="359EC491">
              <wp:simplePos x="0" y="0"/>
              <wp:positionH relativeFrom="column">
                <wp:posOffset>-38100</wp:posOffset>
              </wp:positionH>
              <wp:positionV relativeFrom="paragraph">
                <wp:posOffset>609600</wp:posOffset>
              </wp:positionV>
              <wp:extent cx="5823585" cy="993775"/>
              <wp:effectExtent l="0" t="19050" r="43815" b="0"/>
              <wp:wrapNone/>
              <wp:docPr id="1049" name="Grupo 1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23585" cy="993775"/>
                        <a:chOff x="0" y="0"/>
                        <a:chExt cx="5823585" cy="993775"/>
                      </a:xfrm>
                    </wpg:grpSpPr>
                    <pic:pic xmlns:pic="http://schemas.openxmlformats.org/drawingml/2006/picture">
                      <pic:nvPicPr>
                        <pic:cNvPr id="1050" name="Imagen 1050" descr="APPLU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5725" y="209550"/>
                          <a:ext cx="930275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51" name="Imagen 1051" descr="Logo apoyo Pacto global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50" r="17947"/>
                        <a:stretch>
                          <a:fillRect/>
                        </a:stretch>
                      </pic:blipFill>
                      <pic:spPr bwMode="auto">
                        <a:xfrm>
                          <a:off x="4895850" y="28575"/>
                          <a:ext cx="927735" cy="96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052" name="Cuadro de texto 1052"/>
                      <wps:cNvSpPr txBox="1">
                        <a:spLocks noChangeArrowheads="1"/>
                      </wps:cNvSpPr>
                      <wps:spPr bwMode="auto">
                        <a:xfrm>
                          <a:off x="1038225" y="257175"/>
                          <a:ext cx="37947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26E02" w:rsidRPr="00723394" w:rsidRDefault="00926E02" w:rsidP="00AC6593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Dir.: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alle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154 #19 A 20 – 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el.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: (57-1)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2745749 –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Fax: (57-1) 2745749</w:t>
                            </w:r>
                          </w:p>
                          <w:p w:rsidR="00926E02" w:rsidRPr="00723394" w:rsidRDefault="00AF7FE9" w:rsidP="00AC6593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</w:pPr>
                            <w:hyperlink r:id="rId17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www.grupo-sig.com</w:t>
                              </w:r>
                            </w:hyperlink>
                          </w:p>
                          <w:p w:rsidR="00926E02" w:rsidRPr="00723394" w:rsidRDefault="00AF7FE9" w:rsidP="00AC6593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hyperlink r:id="rId18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dcano@grupo-sig.com</w:t>
                              </w:r>
                            </w:hyperlink>
                            <w:r w:rsidR="00926E02" w:rsidRPr="00723394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 w:rsidR="00926E02" w:rsidRPr="005A242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icano@grupo-sig.com</w:t>
                            </w:r>
                          </w:p>
                          <w:p w:rsidR="00926E02" w:rsidRPr="00723394" w:rsidRDefault="00926E02" w:rsidP="00AC6593">
                            <w:pPr>
                              <w:jc w:val="center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23394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Bogotá D.C.,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Colombia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3" name="Conector recto 1053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04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A5A5A5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A22629" id="Grupo 1049" o:spid="_x0000_s1067" style="position:absolute;margin-left:-3pt;margin-top:48pt;width:458.55pt;height:78.25pt;z-index:-251632640" coordsize="58235,99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">
              <v:shape id="Imagen 1050" o:spid="_x0000_s1068" type="#_x0000_t75" alt="APPLUS" style="position:absolute;left:857;top:2095;width:9303;height:6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ScBHHAAAA3QAAAA8AAABkcnMvZG93bnJldi54bWxEj09rwkAQxe9Cv8MyBS9SNwqVNnWVVLCI&#10;N/9Rehuy0ySYnU2za4zf3jkIvc3w3rz3m/myd7XqqA2VZwOTcQKKOPe24sLA8bB+eQMVIrLF2jMZ&#10;uFGA5eJpMMfU+ivvqNvHQkkIhxQNlDE2qdYhL8lhGPuGWLRf3zqMsraFti1eJdzVepokM+2wYmko&#10;saFVSfl5f3EGvs6TUfb5c9jcPO7+LtnWfnend2OGz332ASpSH//Nj+uNFfzkVfjlGxlBL+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RScBHHAAAA3QAAAA8AAAAAAAAAAAAA&#10;AAAAnwIAAGRycy9kb3ducmV2LnhtbFBLBQYAAAAABAAEAPcAAACTAwAAAAA=&#10;">
                <v:imagedata r:id="rId12" o:title="APPLUS"/>
                <v:path arrowok="t"/>
              </v:shape>
              <v:shape id="Imagen 1051" o:spid="_x0000_s1069" type="#_x0000_t75" alt="Logo apoyo Pacto global" style="position:absolute;left:48958;top:285;width:9277;height:9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dsCHEAAAA3QAAAA8AAABkcnMvZG93bnJldi54bWxET0trAjEQvhf8D2EEbzVR2FJXo6hY7KFU&#10;fBw8Dptxs7iZLJt03f77plDobT6+5yxWvatFR22oPGuYjBUI4sKbiksNl/Pb8yuIEJEN1p5JwzcF&#10;WC0HTwvMjX/wkbpTLEUK4ZCjBhtjk0sZCksOw9g3xIm7+dZhTLAtpWnxkcJdLadKvUiHFacGiw1t&#10;LRX305fT8CG3u9vndbZT2Saz+/568HUntR4N+/UcRKQ+/ov/3O8mzVfZBH6/SSfI5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tdsCHEAAAA3QAAAA8AAAAAAAAAAAAAAAAA&#10;nwIAAGRycy9kb3ducmV2LnhtbFBLBQYAAAAABAAEAPcAAACQAwAAAAA=&#10;">
                <v:imagedata r:id="rId13" o:title="Logo apoyo Pacto global" cropleft="11895f" cropright="11762f" chromakey="#fdfdfd"/>
                <v:path arrowok="t"/>
              </v:shape>
              <v:shape id="Cuadro de texto 1052" o:spid="_x0000_s1070" type="#_x0000_t202" style="position:absolute;left:10382;top:2571;width:37947;height:6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R/DsMA&#10;AADdAAAADwAAAGRycy9kb3ducmV2LnhtbERPTWuDQBC9B/oflin0FtcKNsFmE6SlpYfkEPXQ4+BO&#10;VeLOirtV+++zhUBu83ifszssphcTja6zrOA5ikEQ11Z33Cioyo/1FoTzyBp7y6Tgjxwc9g+rHWba&#10;znymqfCNCCHsMlTQej9kUrq6JYMusgNx4H7saNAHODZSjziHcNPLJI5fpMGOQ0OLA721VF+KX6Ng&#10;yvGYbr6T97zE8pM2lb5Uw0mpp8clfwXhafF38c39pcP8OE3g/5twgt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R/DsMAAADdAAAADwAAAAAAAAAAAAAAAACYAgAAZHJzL2Rv&#10;d25yZXYueG1sUEsFBgAAAAAEAAQA9QAAAIgDAAAAAA==&#10;" stroked="f" strokeweight=".25pt">
                <v:textbox>
                  <w:txbxContent>
                    <w:p w:rsidR="00752454" w:rsidRPr="00723394" w:rsidRDefault="00752454" w:rsidP="00AC6593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Dir.: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alle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154 #19 A 20 – T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el.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: (57-1)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2745749 –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Fax: (57-1) 2745749</w:t>
                      </w:r>
                    </w:p>
                    <w:p w:rsidR="00752454" w:rsidRPr="00723394" w:rsidRDefault="00752454" w:rsidP="00AC6593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</w:pPr>
                      <w:hyperlink r:id="rId19" w:history="1">
                        <w:r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www.grupo-sig.com</w:t>
                        </w:r>
                      </w:hyperlink>
                    </w:p>
                    <w:p w:rsidR="00752454" w:rsidRPr="00723394" w:rsidRDefault="00752454" w:rsidP="00AC6593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hyperlink r:id="rId20" w:history="1">
                        <w:r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dcano@grupo-sig.com</w:t>
                        </w:r>
                      </w:hyperlink>
                      <w:r w:rsidRPr="00723394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  <w:tab/>
                      </w:r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</w:rPr>
                        <w:t>icano@grupo-sig.com</w:t>
                      </w:r>
                    </w:p>
                    <w:p w:rsidR="00752454" w:rsidRPr="00723394" w:rsidRDefault="00752454" w:rsidP="00AC6593">
                      <w:pPr>
                        <w:jc w:val="center"/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</w:pPr>
                      <w:r w:rsidRPr="00723394"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Bogotá D.C.,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Colombia</w:t>
                      </w:r>
                    </w:p>
                  </w:txbxContent>
                </v:textbox>
              </v:shape>
              <v:line id="Conector recto 1053" o:spid="_x0000_s1071" style="position:absolute;visibility:visible;mso-wrap-style:square" from="0,0" to="582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CXbMQAAADdAAAADwAAAGRycy9kb3ducmV2LnhtbERPTWvCQBC9C/6HZQq91U0rFY1uQiwI&#10;HrS0WizehuyYhGRnQ3Zr0n/fFQre5vE+Z5UOphFX6lxlWcHzJAJBnFtdcaHg67h5moNwHlljY5kU&#10;/JKDNBmPVhhr2/MnXQ++ECGEXYwKSu/bWEqXl2TQTWxLHLiL7Qz6ALtC6g77EG4a+RJFM2mw4tBQ&#10;YktvJeX14ccoOJm9NIvs5M7n3Xv9vcaPo973Sj0+DNkShKfB38X/7q0O86PXKdy+CSfI5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JdsxAAAAN0AAAAPAAAAAAAAAAAA&#10;AAAAAKECAABkcnMvZG93bnJldi54bWxQSwUGAAAAAAQABAD5AAAAkgMAAAAA&#10;" strokecolor="#a5a5a5" strokeweight="4.5pt">
                <v:stroke linestyle="thinThick"/>
              </v:line>
            </v:group>
          </w:pict>
        </mc:Fallback>
      </mc:AlternateContent>
    </w:r>
  </w:p>
  <w:p w:rsidR="00926E02" w:rsidRDefault="00926E02" w:rsidP="006526E1">
    <w:pPr>
      <w:pStyle w:val="Piedepgina"/>
    </w:pPr>
  </w:p>
  <w:p w:rsidR="00926E02" w:rsidRDefault="00926E02" w:rsidP="006526E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E02" w:rsidRDefault="00926E02" w:rsidP="00AC6593">
    <w:pPr>
      <w:pStyle w:val="Piedepgina"/>
    </w:pPr>
    <w:r>
      <w:rPr>
        <w:noProof/>
        <w:lang w:val="es-CO" w:eastAsia="es-CO" w:bidi="ar-SA"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column">
                <wp:posOffset>-295275</wp:posOffset>
              </wp:positionH>
              <wp:positionV relativeFrom="paragraph">
                <wp:posOffset>125095</wp:posOffset>
              </wp:positionV>
              <wp:extent cx="5823585" cy="993775"/>
              <wp:effectExtent l="0" t="19050" r="43815" b="0"/>
              <wp:wrapNone/>
              <wp:docPr id="1048" name="Grupo 1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23585" cy="993775"/>
                        <a:chOff x="0" y="0"/>
                        <a:chExt cx="5823585" cy="993775"/>
                      </a:xfrm>
                    </wpg:grpSpPr>
                    <pic:pic xmlns:pic="http://schemas.openxmlformats.org/drawingml/2006/picture">
                      <pic:nvPicPr>
                        <pic:cNvPr id="1045" name="Imagen 1045" descr="APPLU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5725" y="209550"/>
                          <a:ext cx="930275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46" name="Imagen 1046" descr="Logo apoyo Pacto global">
                          <a:hlinkClick r:id="rId2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50" r="17947"/>
                        <a:stretch>
                          <a:fillRect/>
                        </a:stretch>
                      </pic:blipFill>
                      <pic:spPr bwMode="auto">
                        <a:xfrm>
                          <a:off x="4895850" y="28575"/>
                          <a:ext cx="927735" cy="96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044" name="Cuadro de texto 1044"/>
                      <wps:cNvSpPr txBox="1">
                        <a:spLocks noChangeArrowheads="1"/>
                      </wps:cNvSpPr>
                      <wps:spPr bwMode="auto">
                        <a:xfrm>
                          <a:off x="1038225" y="257175"/>
                          <a:ext cx="37947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26E02" w:rsidRPr="00723394" w:rsidRDefault="00926E02" w:rsidP="00AC6593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Dir.: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alle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 154 #19 A 20 – </w:t>
                            </w:r>
                            <w:r w:rsidR="004243F6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PBX: (57-1) </w:t>
                            </w:r>
                            <w:proofErr w:type="gramStart"/>
                            <w:r w:rsidR="004243F6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7462903 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el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.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: (57-1)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2745749 </w:t>
                            </w:r>
                          </w:p>
                          <w:p w:rsidR="00926E02" w:rsidRPr="00723394" w:rsidRDefault="00AF7FE9" w:rsidP="00AC6593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</w:pPr>
                            <w:hyperlink r:id="rId4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www.grupo-sig.com</w:t>
                              </w:r>
                            </w:hyperlink>
                          </w:p>
                          <w:p w:rsidR="00926E02" w:rsidRPr="00723394" w:rsidRDefault="00AF7FE9" w:rsidP="00AC6593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hyperlink r:id="rId5" w:history="1">
                              <w:r w:rsidR="00926E02" w:rsidRPr="00723394">
                                <w:rPr>
                                  <w:rStyle w:val="Hipervnculo"/>
                                  <w:rFonts w:ascii="Arial" w:hAnsi="Arial" w:cs="Arial"/>
                                  <w:sz w:val="18"/>
                                  <w:szCs w:val="18"/>
                                  <w:lang w:val="es-ES"/>
                                </w:rPr>
                                <w:t>dcano@grupo-sig.com</w:t>
                              </w:r>
                            </w:hyperlink>
                            <w:r w:rsidR="00926E02" w:rsidRPr="00723394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es-ES"/>
                              </w:rPr>
                              <w:tab/>
                            </w:r>
                            <w:r w:rsidR="00926E02" w:rsidRPr="005A242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icano@grupo-sig.com</w:t>
                            </w:r>
                          </w:p>
                          <w:p w:rsidR="00926E02" w:rsidRPr="00723394" w:rsidRDefault="00926E02" w:rsidP="00AC6593">
                            <w:pPr>
                              <w:jc w:val="center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23394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 xml:space="preserve">Bogotá D.C., </w:t>
                            </w:r>
                            <w:r w:rsidRPr="00723394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Colombia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2" name="Conector recto 1042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04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A5A5A5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upo 1048" o:spid="_x0000_s1068" style="position:absolute;margin-left:-23.25pt;margin-top:9.85pt;width:458.55pt;height:78.25pt;z-index:-251634688" coordsize="58235,99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045" o:spid="_x0000_s1069" type="#_x0000_t75" alt="APPLUS" style="position:absolute;left:857;top:2095;width:9303;height:6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8RVTEAAAA3QAAAA8AAABkcnMvZG93bnJldi54bWxET01rwkAQvQv+h2UEL6IbxRZNXSUVFOlN&#10;rYi3ITtNgtnZNLvG+O9dodDbPN7nLFatKUVDtSssKxiPIhDEqdUFZwq+j5vhDITzyBpLy6TgQQ5W&#10;y25ngbG2d95Tc/CZCCHsYlSQe1/FUro0J4NuZCviwP3Y2qAPsM6krvEewk0pJ1H0Lg0WHBpyrGid&#10;U3o93IyC7XU8SD4vx93D4v73lnzpc3OaK9XvtckHCE+t/xf/uXc6zI+mb/D6Jpwgl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H8RVTEAAAA3QAAAA8AAAAAAAAAAAAAAAAA&#10;nwIAAGRycy9kb3ducmV2LnhtbFBLBQYAAAAABAAEAPcAAACQAwAAAAA=&#10;">
                <v:imagedata r:id="rId6" o:title="APPLUS"/>
                <v:path arrowok="t"/>
              </v:shape>
              <v:shape id="Imagen 1046" o:spid="_x0000_s1070" type="#_x0000_t75" alt="Logo apoyo Pacto global" href="http://www.pactoglobal-colombia.org/" style="position:absolute;left:48958;top:285;width:9277;height:9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B+PTFAAAA3QAAAA8AAABkcnMvZG93bnJldi54bWxET0trwkAQvgv9D8sUetONoZUYXaUULIIn&#10;H1W8jdkxCWZn0+yqyb93C0Jv8/E9ZzpvTSVu1LjSsoLhIAJBnFldcq5gt130ExDOI2usLJOCjhzM&#10;Zy+9Kaba3nlNt43PRQhhl6KCwvs6ldJlBRl0A1sTB+5sG4M+wCaXusF7CDeVjKNoJA2WHBoKrOmr&#10;oOyyuRoFP9+/yapbDLcfXby/uvhQj0+7o1Jvr+3nBISn1v+Ln+6lDvOj9xH8fRNOkL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gfj0xQAAAN0AAAAPAAAAAAAAAAAAAAAA&#10;AJ8CAABkcnMvZG93bnJldi54bWxQSwUGAAAAAAQABAD3AAAAkQMAAAAA&#10;" o:button="t">
                <v:fill o:detectmouseclick="t"/>
                <v:imagedata r:id="rId7" o:title="Logo apoyo Pacto global" cropleft="11895f" cropright="11762f" chromakey="#fdfdfd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44" o:spid="_x0000_s1071" type="#_x0000_t202" style="position:absolute;left:10382;top:2571;width:37947;height:6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UPMIA&#10;AADdAAAADwAAAGRycy9kb3ducmV2LnhtbERPTYvCMBC9L/gfwgh7W1NFV6lGKcouHtyDtgePQzO2&#10;xWZSmmyt/94Igrd5vM9ZbXpTi45aV1lWMB5FIIhzqysuFGTpz9cChPPIGmvLpOBODjbrwccKY21v&#10;fKTu5AsRQtjFqKD0vomldHlJBt3INsSBu9jWoA+wLaRu8RbCTS0nUfQtDVYcGkpsaFtSfj39GwVd&#10;gofZ/DzZJSmmvzTP9DVr/pT6HPbJEoSn3r/FL/deh/nRdArPb8IJ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uNQ8wgAAAN0AAAAPAAAAAAAAAAAAAAAAAJgCAABkcnMvZG93&#10;bnJldi54bWxQSwUGAAAAAAQABAD1AAAAhwMAAAAA&#10;" stroked="f" strokeweight=".25pt">
                <v:textbox>
                  <w:txbxContent>
                    <w:p w:rsidR="00926E02" w:rsidRPr="00723394" w:rsidRDefault="00926E02" w:rsidP="00AC6593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Dir.: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alle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 154 #19 A 20 – </w:t>
                      </w:r>
                      <w:r w:rsidR="004243F6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PBX: (57-1) </w:t>
                      </w:r>
                      <w:proofErr w:type="gramStart"/>
                      <w:r w:rsidR="004243F6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7462903 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el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.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: (57-1)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2745749 </w:t>
                      </w:r>
                    </w:p>
                    <w:p w:rsidR="00926E02" w:rsidRPr="00723394" w:rsidRDefault="00571BC0" w:rsidP="00AC6593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</w:pPr>
                      <w:hyperlink r:id="rId8" w:history="1">
                        <w:r w:rsidR="00926E02"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www.grupo-sig.com</w:t>
                        </w:r>
                      </w:hyperlink>
                    </w:p>
                    <w:p w:rsidR="00926E02" w:rsidRPr="00723394" w:rsidRDefault="00571BC0" w:rsidP="00AC6593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hyperlink r:id="rId9" w:history="1">
                        <w:r w:rsidR="00926E02" w:rsidRPr="00723394">
                          <w:rPr>
                            <w:rStyle w:val="Hipervnculo"/>
                            <w:rFonts w:ascii="Arial" w:hAnsi="Arial" w:cs="Arial"/>
                            <w:sz w:val="18"/>
                            <w:szCs w:val="18"/>
                            <w:lang w:val="es-ES"/>
                          </w:rPr>
                          <w:t>dcano@grupo-sig.com</w:t>
                        </w:r>
                      </w:hyperlink>
                      <w:r w:rsidR="00926E02" w:rsidRPr="00723394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es-ES"/>
                        </w:rPr>
                        <w:tab/>
                      </w:r>
                      <w:r w:rsidR="00926E02"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</w:rPr>
                        <w:t>icano@grupo-sig.com</w:t>
                      </w:r>
                    </w:p>
                    <w:p w:rsidR="00926E02" w:rsidRPr="00723394" w:rsidRDefault="00926E02" w:rsidP="00AC6593">
                      <w:pPr>
                        <w:jc w:val="center"/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</w:pPr>
                      <w:r w:rsidRPr="00723394">
                        <w:rPr>
                          <w:rFonts w:ascii="Arial" w:hAnsi="Arial" w:cs="Arial"/>
                          <w:color w:val="0000FF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 xml:space="preserve">Bogotá D.C., </w:t>
                      </w:r>
                      <w:r w:rsidRPr="00723394">
                        <w:rPr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Colombia</w:t>
                      </w:r>
                    </w:p>
                  </w:txbxContent>
                </v:textbox>
              </v:shape>
              <v:line id="Conector recto 1042" o:spid="_x0000_s1072" style="position:absolute;visibility:visible;mso-wrap-style:square" from="0,0" to="582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WkKsQAAADdAAAADwAAAGRycy9kb3ducmV2LnhtbERPTWvCQBC9C/6HZQq91U1DKRpdJRYK&#10;PTSisVi8DdkxCWZnQ3abpP++KxS8zeN9zmozmkb01LnasoLnWQSCuLC65lLB1/H9aQ7CeWSNjWVS&#10;8EsONuvpZIWJtgMfqM99KUIIuwQVVN63iZSuqMigm9mWOHAX2xn0AXal1B0OIdw0Mo6iV2mw5tBQ&#10;YUtvFRXX/McoOJlMmkV6cufz5+76vcX9UWeDUo8PY7oE4Wn0d/G/+0OH+dFLDLdvw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FaQqxAAAAN0AAAAPAAAAAAAAAAAA&#10;AAAAAKECAABkcnMvZG93bnJldi54bWxQSwUGAAAAAAQABAD5AAAAkgMAAAAA&#10;" strokecolor="#a5a5a5" strokeweight="4.5pt">
                <v:stroke linestyle="thinThick"/>
              </v:line>
            </v:group>
          </w:pict>
        </mc:Fallback>
      </mc:AlternateContent>
    </w:r>
  </w:p>
  <w:p w:rsidR="00926E02" w:rsidRDefault="00926E02" w:rsidP="00AC6593">
    <w:pPr>
      <w:pStyle w:val="Piedepgina"/>
    </w:pPr>
  </w:p>
  <w:p w:rsidR="00926E02" w:rsidRDefault="00926E02" w:rsidP="00AC6593">
    <w:pPr>
      <w:pStyle w:val="Piedepgina"/>
    </w:pP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F9E480F" wp14:editId="263F506D">
              <wp:simplePos x="0" y="0"/>
              <wp:positionH relativeFrom="column">
                <wp:posOffset>1899285</wp:posOffset>
              </wp:positionH>
              <wp:positionV relativeFrom="paragraph">
                <wp:posOffset>9255125</wp:posOffset>
              </wp:positionV>
              <wp:extent cx="3794760" cy="676910"/>
              <wp:effectExtent l="0" t="0" r="0" b="0"/>
              <wp:wrapNone/>
              <wp:docPr id="1043" name="Cuadro de texto 10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4760" cy="6769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26E02" w:rsidRPr="00723394" w:rsidRDefault="00926E02" w:rsidP="00AC6593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Dir.: 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alle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 154 #19 A 20 – T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el.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: (57-1)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2745749 –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 Fax: (57-1) 2745749</w:t>
                          </w:r>
                        </w:p>
                        <w:p w:rsidR="00926E02" w:rsidRPr="00723394" w:rsidRDefault="00AF7FE9" w:rsidP="00AC6593">
                          <w:pPr>
                            <w:jc w:val="center"/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lang w:val="es-ES"/>
                            </w:rPr>
                          </w:pPr>
                          <w:hyperlink r:id="rId10" w:history="1">
                            <w:r w:rsidR="00926E02" w:rsidRPr="0072339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www.grupo-sig.com</w:t>
                            </w:r>
                          </w:hyperlink>
                        </w:p>
                        <w:p w:rsidR="00926E02" w:rsidRPr="00723394" w:rsidRDefault="00AF7FE9" w:rsidP="00AC6593">
                          <w:pPr>
                            <w:jc w:val="center"/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u w:val="single"/>
                              <w:lang w:val="es-ES"/>
                            </w:rPr>
                          </w:pPr>
                          <w:hyperlink r:id="rId11" w:history="1">
                            <w:r w:rsidR="00926E02" w:rsidRPr="0072339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dcano@grupo-sig.com</w:t>
                            </w:r>
                          </w:hyperlink>
                          <w:r w:rsidR="00926E02" w:rsidRPr="00723394"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lang w:val="es-ES"/>
                            </w:rPr>
                            <w:tab/>
                          </w:r>
                          <w:r w:rsidR="00926E02" w:rsidRPr="005A2424">
                            <w:rPr>
                              <w:rStyle w:val="Hipervnculo"/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icano@grupo-sig.com</w:t>
                          </w:r>
                        </w:p>
                        <w:p w:rsidR="00926E02" w:rsidRPr="00723394" w:rsidRDefault="00926E02" w:rsidP="00AC6593">
                          <w:pPr>
                            <w:jc w:val="center"/>
                            <w:rPr>
                              <w:rFonts w:ascii="Arial" w:hAnsi="Arial" w:cs="Arial"/>
                              <w:color w:val="0000FF"/>
                              <w:sz w:val="18"/>
                              <w:szCs w:val="18"/>
                              <w:lang w:val="es-ES"/>
                            </w:rPr>
                          </w:pPr>
                          <w:r w:rsidRPr="00723394">
                            <w:rPr>
                              <w:rFonts w:ascii="Arial" w:hAnsi="Arial" w:cs="Arial"/>
                              <w:color w:val="0000FF"/>
                              <w:sz w:val="18"/>
                              <w:szCs w:val="18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Bogotá D.C., 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Colombia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E480F" id="Cuadro de texto 1043" o:spid="_x0000_s1077" type="#_x0000_t202" style="position:absolute;margin-left:149.55pt;margin-top:728.75pt;width:298.8pt;height:5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" stroked="f" strokeweight=".25pt">
              <v:textbox>
                <w:txbxContent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Dir.: 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C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alle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 154 #19 A 20 – T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el.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: (57-1)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2745749 –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 Fax: (57-1) 2745749</w:t>
                    </w:r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70C0"/>
                        <w:sz w:val="18"/>
                        <w:szCs w:val="18"/>
                        <w:lang w:val="es-ES"/>
                      </w:rPr>
                    </w:pPr>
                    <w:hyperlink r:id="rId12" w:history="1"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www.grupo-sig.com</w:t>
                      </w:r>
                    </w:hyperlink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70C0"/>
                        <w:sz w:val="18"/>
                        <w:szCs w:val="18"/>
                        <w:u w:val="single"/>
                        <w:lang w:val="es-ES"/>
                      </w:rPr>
                    </w:pPr>
                    <w:hyperlink r:id="rId13" w:history="1"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dcano@grupo-sig.com</w:t>
                      </w:r>
                    </w:hyperlink>
                    <w:r w:rsidRPr="00723394">
                      <w:rPr>
                        <w:rFonts w:ascii="Arial" w:hAnsi="Arial" w:cs="Arial"/>
                        <w:color w:val="0070C0"/>
                        <w:sz w:val="18"/>
                        <w:szCs w:val="18"/>
                        <w:lang w:val="es-ES"/>
                      </w:rPr>
                      <w:tab/>
                    </w:r>
                    <w:r w:rsidRPr="00723394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</w:rPr>
                      <w:t>icano@grupo-sig.com</w:t>
                    </w:r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00FF"/>
                        <w:sz w:val="18"/>
                        <w:szCs w:val="18"/>
                        <w:lang w:val="es-ES"/>
                      </w:rPr>
                    </w:pPr>
                    <w:r w:rsidRPr="00723394">
                      <w:rPr>
                        <w:rFonts w:ascii="Arial" w:hAnsi="Arial" w:cs="Arial"/>
                        <w:color w:val="0000FF"/>
                        <w:sz w:val="18"/>
                        <w:szCs w:val="18"/>
                        <w:lang w:val="es-ES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Bogotá D.C., 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Colombia</w:t>
                    </w:r>
                  </w:p>
                </w:txbxContent>
              </v:textbox>
            </v:shape>
          </w:pict>
        </mc:Fallback>
      </mc:AlternateContent>
    </w:r>
  </w:p>
  <w:p w:rsidR="00926E02" w:rsidRDefault="00926E02" w:rsidP="00AC6593">
    <w:pPr>
      <w:pStyle w:val="Piedepgina"/>
    </w:pPr>
  </w:p>
  <w:p w:rsidR="00926E02" w:rsidRDefault="00926E02" w:rsidP="00AC6593">
    <w:pPr>
      <w:pStyle w:val="Piedepgina"/>
    </w:pPr>
    <w:r>
      <w:rPr>
        <w:noProof/>
        <w:lang w:val="es-CO" w:eastAsia="es-CO" w:bidi="ar-SA"/>
      </w:rPr>
      <w:drawing>
        <wp:anchor distT="0" distB="0" distL="114300" distR="114300" simplePos="0" relativeHeight="251676672" behindDoc="1" locked="0" layoutInCell="1" allowOverlap="1" wp14:anchorId="342224DA" wp14:editId="1CEC87BA">
          <wp:simplePos x="0" y="0"/>
          <wp:positionH relativeFrom="column">
            <wp:posOffset>942975</wp:posOffset>
          </wp:positionH>
          <wp:positionV relativeFrom="paragraph">
            <wp:posOffset>9255125</wp:posOffset>
          </wp:positionV>
          <wp:extent cx="930275" cy="620395"/>
          <wp:effectExtent l="0" t="0" r="3175" b="8255"/>
          <wp:wrapNone/>
          <wp:docPr id="1047" name="Imagen 1047" descr="APPL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APPLUS"/>
                  <pic:cNvPicPr>
                    <a:picLocks noChangeAspect="1" noChangeArrowheads="1"/>
                  </pic:cNvPicPr>
                </pic:nvPicPr>
                <pic:blipFill>
                  <a:blip r:embed="rId1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26E02" w:rsidRDefault="00926E02">
    <w:pPr>
      <w:pStyle w:val="Piedepgina"/>
    </w:pP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1899285</wp:posOffset>
              </wp:positionH>
              <wp:positionV relativeFrom="paragraph">
                <wp:posOffset>9255125</wp:posOffset>
              </wp:positionV>
              <wp:extent cx="3794760" cy="676910"/>
              <wp:effectExtent l="0" t="0" r="0" b="0"/>
              <wp:wrapNone/>
              <wp:docPr id="1025" name="Cuadro de texto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4760" cy="6769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26E02" w:rsidRPr="00723394" w:rsidRDefault="00926E02" w:rsidP="00AC6593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Dir.: 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alle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 154 #19 A 20 – T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el.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: (57-1)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2745749 –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 Fax: (57-1) 2745749</w:t>
                          </w:r>
                        </w:p>
                        <w:p w:rsidR="00926E02" w:rsidRPr="00723394" w:rsidRDefault="00AF7FE9" w:rsidP="00AC6593">
                          <w:pPr>
                            <w:jc w:val="center"/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lang w:val="es-ES"/>
                            </w:rPr>
                          </w:pPr>
                          <w:hyperlink r:id="rId15" w:history="1">
                            <w:r w:rsidR="00926E02" w:rsidRPr="0072339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www.grupo-sig.com</w:t>
                            </w:r>
                          </w:hyperlink>
                        </w:p>
                        <w:p w:rsidR="00926E02" w:rsidRPr="00723394" w:rsidRDefault="00AF7FE9" w:rsidP="00AC6593">
                          <w:pPr>
                            <w:jc w:val="center"/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u w:val="single"/>
                              <w:lang w:val="es-ES"/>
                            </w:rPr>
                          </w:pPr>
                          <w:hyperlink r:id="rId16" w:history="1">
                            <w:r w:rsidR="00926E02" w:rsidRPr="0072339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dcano@grupo-sig.com</w:t>
                            </w:r>
                          </w:hyperlink>
                          <w:r w:rsidR="00926E02" w:rsidRPr="00723394"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lang w:val="es-ES"/>
                            </w:rPr>
                            <w:tab/>
                          </w:r>
                          <w:r w:rsidR="00926E02" w:rsidRPr="005A2424">
                            <w:rPr>
                              <w:rStyle w:val="Hipervnculo"/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icano@grupo-sig.com</w:t>
                          </w:r>
                        </w:p>
                        <w:p w:rsidR="00926E02" w:rsidRPr="00723394" w:rsidRDefault="00926E02" w:rsidP="00AC6593">
                          <w:pPr>
                            <w:jc w:val="center"/>
                            <w:rPr>
                              <w:rFonts w:ascii="Arial" w:hAnsi="Arial" w:cs="Arial"/>
                              <w:color w:val="0000FF"/>
                              <w:sz w:val="18"/>
                              <w:szCs w:val="18"/>
                              <w:lang w:val="es-ES"/>
                            </w:rPr>
                          </w:pPr>
                          <w:r w:rsidRPr="00723394">
                            <w:rPr>
                              <w:rFonts w:ascii="Arial" w:hAnsi="Arial" w:cs="Arial"/>
                              <w:color w:val="0000FF"/>
                              <w:sz w:val="18"/>
                              <w:szCs w:val="18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Bogotá D.C., 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Colombia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1025" o:spid="_x0000_s1078" type="#_x0000_t202" style="position:absolute;margin-left:149.55pt;margin-top:728.75pt;width:298.8pt;height:5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" stroked="f" strokeweight=".25pt">
              <v:textbox>
                <w:txbxContent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Dir.: 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C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alle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 154 #19 A 20 – T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el.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: (57-1)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2745749 –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 Fax: (57-1) 2745749</w:t>
                    </w:r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70C0"/>
                        <w:sz w:val="18"/>
                        <w:szCs w:val="18"/>
                        <w:lang w:val="es-ES"/>
                      </w:rPr>
                    </w:pPr>
                    <w:hyperlink r:id="rId17" w:history="1"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www.grupo-sig.com</w:t>
                      </w:r>
                    </w:hyperlink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70C0"/>
                        <w:sz w:val="18"/>
                        <w:szCs w:val="18"/>
                        <w:u w:val="single"/>
                        <w:lang w:val="es-ES"/>
                      </w:rPr>
                    </w:pPr>
                    <w:hyperlink r:id="rId18" w:history="1"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dcano@grupo-sig.com</w:t>
                      </w:r>
                    </w:hyperlink>
                    <w:r w:rsidRPr="00723394">
                      <w:rPr>
                        <w:rFonts w:ascii="Arial" w:hAnsi="Arial" w:cs="Arial"/>
                        <w:color w:val="0070C0"/>
                        <w:sz w:val="18"/>
                        <w:szCs w:val="18"/>
                        <w:lang w:val="es-ES"/>
                      </w:rPr>
                      <w:tab/>
                    </w:r>
                    <w:r w:rsidRPr="00723394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</w:rPr>
                      <w:t>icano@grupo-sig.com</w:t>
                    </w:r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00FF"/>
                        <w:sz w:val="18"/>
                        <w:szCs w:val="18"/>
                        <w:lang w:val="es-ES"/>
                      </w:rPr>
                    </w:pPr>
                    <w:r w:rsidRPr="00723394">
                      <w:rPr>
                        <w:rFonts w:ascii="Arial" w:hAnsi="Arial" w:cs="Arial"/>
                        <w:color w:val="0000FF"/>
                        <w:sz w:val="18"/>
                        <w:szCs w:val="18"/>
                        <w:lang w:val="es-ES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Bogotá D.C., 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Colombia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1899285</wp:posOffset>
              </wp:positionH>
              <wp:positionV relativeFrom="paragraph">
                <wp:posOffset>9255125</wp:posOffset>
              </wp:positionV>
              <wp:extent cx="3794760" cy="676910"/>
              <wp:effectExtent l="0" t="0" r="0" b="8890"/>
              <wp:wrapNone/>
              <wp:docPr id="94" name="Cuadro de texto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4760" cy="6769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26E02" w:rsidRPr="00723394" w:rsidRDefault="00926E02" w:rsidP="00AC6593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Dir.: 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alle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 154 #19 A 20 – T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el.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: (57-1)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2745749 –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 Fax: (57-1) 2745749</w:t>
                          </w:r>
                        </w:p>
                        <w:p w:rsidR="00926E02" w:rsidRPr="00723394" w:rsidRDefault="00AF7FE9" w:rsidP="00AC6593">
                          <w:pPr>
                            <w:jc w:val="center"/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lang w:val="es-ES"/>
                            </w:rPr>
                          </w:pPr>
                          <w:hyperlink r:id="rId19" w:history="1">
                            <w:r w:rsidR="00926E02" w:rsidRPr="0072339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www.grupo-sig.com</w:t>
                            </w:r>
                          </w:hyperlink>
                        </w:p>
                        <w:p w:rsidR="00926E02" w:rsidRPr="00723394" w:rsidRDefault="00AF7FE9" w:rsidP="00AC6593">
                          <w:pPr>
                            <w:jc w:val="center"/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u w:val="single"/>
                              <w:lang w:val="es-ES"/>
                            </w:rPr>
                          </w:pPr>
                          <w:hyperlink r:id="rId20" w:history="1">
                            <w:r w:rsidR="00926E02" w:rsidRPr="00723394">
                              <w:rPr>
                                <w:rStyle w:val="Hipervnculo"/>
                                <w:rFonts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dcano@grupo-sig.com</w:t>
                            </w:r>
                          </w:hyperlink>
                          <w:r w:rsidR="00926E02" w:rsidRPr="00723394">
                            <w:rPr>
                              <w:rFonts w:ascii="Arial" w:hAnsi="Arial" w:cs="Arial"/>
                              <w:color w:val="0070C0"/>
                              <w:sz w:val="18"/>
                              <w:szCs w:val="18"/>
                              <w:lang w:val="es-ES"/>
                            </w:rPr>
                            <w:tab/>
                          </w:r>
                          <w:r w:rsidR="00926E02" w:rsidRPr="005A2424">
                            <w:rPr>
                              <w:rStyle w:val="Hipervnculo"/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icano@grupo-sig.com</w:t>
                          </w:r>
                        </w:p>
                        <w:p w:rsidR="00926E02" w:rsidRPr="00723394" w:rsidRDefault="00926E02" w:rsidP="00AC6593">
                          <w:pPr>
                            <w:jc w:val="center"/>
                            <w:rPr>
                              <w:rFonts w:ascii="Arial" w:hAnsi="Arial" w:cs="Arial"/>
                              <w:color w:val="0000FF"/>
                              <w:sz w:val="18"/>
                              <w:szCs w:val="18"/>
                              <w:lang w:val="es-ES"/>
                            </w:rPr>
                          </w:pPr>
                          <w:r w:rsidRPr="00723394">
                            <w:rPr>
                              <w:rFonts w:ascii="Arial" w:hAnsi="Arial" w:cs="Arial"/>
                              <w:color w:val="0000FF"/>
                              <w:sz w:val="18"/>
                              <w:szCs w:val="18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 xml:space="preserve">Bogotá D.C., </w:t>
                          </w:r>
                          <w:r w:rsidRPr="00723394">
                            <w:rPr>
                              <w:rFonts w:ascii="Arial" w:hAnsi="Arial" w:cs="Arial"/>
                              <w:sz w:val="18"/>
                              <w:szCs w:val="18"/>
                              <w:lang w:val="es-ES"/>
                            </w:rPr>
                            <w:t>Colombia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94" o:spid="_x0000_s1079" type="#_x0000_t202" style="position:absolute;margin-left:149.55pt;margin-top:728.75pt;width:298.8pt;height:5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" stroked="f" strokeweight=".25pt">
              <v:textbox>
                <w:txbxContent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Dir.: 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C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alle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 154 #19 A 20 – T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el.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: (57-1)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2745749 –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 Fax: (57-1) 2745749</w:t>
                    </w:r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70C0"/>
                        <w:sz w:val="18"/>
                        <w:szCs w:val="18"/>
                        <w:lang w:val="es-ES"/>
                      </w:rPr>
                    </w:pPr>
                    <w:hyperlink r:id="rId21" w:history="1"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www.grupo-sig.com</w:t>
                      </w:r>
                    </w:hyperlink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70C0"/>
                        <w:sz w:val="18"/>
                        <w:szCs w:val="18"/>
                        <w:u w:val="single"/>
                        <w:lang w:val="es-ES"/>
                      </w:rPr>
                    </w:pPr>
                    <w:hyperlink r:id="rId22" w:history="1">
                      <w:r w:rsidRPr="00723394">
                        <w:rPr>
                          <w:rStyle w:val="Hipervnculo"/>
                          <w:rFonts w:ascii="Arial" w:hAnsi="Arial" w:cs="Arial"/>
                          <w:sz w:val="18"/>
                          <w:szCs w:val="18"/>
                          <w:lang w:val="es-ES"/>
                        </w:rPr>
                        <w:t>dcano@grupo-sig.com</w:t>
                      </w:r>
                    </w:hyperlink>
                    <w:r w:rsidRPr="00723394">
                      <w:rPr>
                        <w:rFonts w:ascii="Arial" w:hAnsi="Arial" w:cs="Arial"/>
                        <w:color w:val="0070C0"/>
                        <w:sz w:val="18"/>
                        <w:szCs w:val="18"/>
                        <w:lang w:val="es-ES"/>
                      </w:rPr>
                      <w:tab/>
                    </w:r>
                    <w:r w:rsidRPr="00723394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</w:rPr>
                      <w:t>icano@grupo-sig.com</w:t>
                    </w:r>
                  </w:p>
                  <w:p w:rsidR="00752454" w:rsidRPr="00723394" w:rsidRDefault="00752454" w:rsidP="00AC6593">
                    <w:pPr>
                      <w:jc w:val="center"/>
                      <w:rPr>
                        <w:rFonts w:ascii="Arial" w:hAnsi="Arial" w:cs="Arial"/>
                        <w:color w:val="0000FF"/>
                        <w:sz w:val="18"/>
                        <w:szCs w:val="18"/>
                        <w:lang w:val="es-ES"/>
                      </w:rPr>
                    </w:pPr>
                    <w:r w:rsidRPr="00723394">
                      <w:rPr>
                        <w:rFonts w:ascii="Arial" w:hAnsi="Arial" w:cs="Arial"/>
                        <w:color w:val="0000FF"/>
                        <w:sz w:val="18"/>
                        <w:szCs w:val="18"/>
                        <w:lang w:val="es-ES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 xml:space="preserve">Bogotá D.C., </w:t>
                    </w:r>
                    <w:r w:rsidRPr="00723394">
                      <w:rPr>
                        <w:rFonts w:ascii="Arial" w:hAnsi="Arial" w:cs="Arial"/>
                        <w:sz w:val="18"/>
                        <w:szCs w:val="18"/>
                        <w:lang w:val="es-ES"/>
                      </w:rPr>
                      <w:t>Colombia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F6" w:rsidRDefault="004243F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FE9" w:rsidRDefault="00AF7FE9">
      <w:pPr>
        <w:rPr>
          <w:lang w:val="es-ES"/>
        </w:rPr>
      </w:pPr>
      <w:r>
        <w:rPr>
          <w:lang w:val="es-ES"/>
        </w:rPr>
        <w:separator/>
      </w:r>
    </w:p>
  </w:footnote>
  <w:footnote w:type="continuationSeparator" w:id="0">
    <w:p w:rsidR="00AF7FE9" w:rsidRDefault="00AF7FE9">
      <w:pPr>
        <w:rPr>
          <w:lang w:val="es-ES"/>
        </w:rPr>
      </w:pPr>
      <w:r>
        <w:rPr>
          <w:lang w:val="es-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E02" w:rsidRPr="00140FC0" w:rsidRDefault="00926E02">
    <w:pPr>
      <w:pStyle w:val="Encabezado"/>
      <w:rPr>
        <w:lang w:val="es-CO"/>
      </w:rPr>
    </w:pPr>
    <w:r w:rsidRPr="00140FC0"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ED27472" wp14:editId="7ACA0C6E">
              <wp:simplePos x="0" y="0"/>
              <wp:positionH relativeFrom="page">
                <wp:posOffset>2667000</wp:posOffset>
              </wp:positionH>
              <wp:positionV relativeFrom="page">
                <wp:posOffset>485775</wp:posOffset>
              </wp:positionV>
              <wp:extent cx="4533900" cy="323215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3900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6E02" w:rsidRPr="004D1AB1" w:rsidRDefault="00926E02" w:rsidP="006526E1">
                          <w:pPr>
                            <w:pStyle w:val="PageTitle"/>
                            <w:rPr>
                              <w:lang w:val="es-MX"/>
                            </w:rPr>
                          </w:pPr>
                          <w:r>
                            <w:rPr>
                              <w:lang w:val="es-MX"/>
                            </w:rPr>
                            <w:t xml:space="preserve">   Boletín externo de RESPONSABILIDAD SOCIAL Empresarial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2747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210pt;margin-top:38.25pt;width:357pt;height:25.4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" filled="f" stroked="f">
              <v:textbox style="mso-fit-shape-to-text:t" inset=",7.2pt,,7.2pt">
                <w:txbxContent>
                  <w:p w:rsidR="00752454" w:rsidRPr="004D1AB1" w:rsidRDefault="00752454" w:rsidP="006526E1">
                    <w:pPr>
                      <w:pStyle w:val="PageTitle"/>
                      <w:rPr>
                        <w:lang w:val="es-MX"/>
                      </w:rPr>
                    </w:pPr>
                    <w:r>
                      <w:rPr>
                        <w:lang w:val="es-MX"/>
                      </w:rPr>
                      <w:t xml:space="preserve">   Boletín externo de RESPONSABILIDAD SOCIAL Empresarial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140FC0"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44BE20E" wp14:editId="5E2C03EF">
              <wp:simplePos x="0" y="0"/>
              <wp:positionH relativeFrom="page">
                <wp:posOffset>2165985</wp:posOffset>
              </wp:positionH>
              <wp:positionV relativeFrom="page">
                <wp:posOffset>475615</wp:posOffset>
              </wp:positionV>
              <wp:extent cx="1384300" cy="323215"/>
              <wp:effectExtent l="3810" t="0" r="2540" b="63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0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6E02" w:rsidRDefault="00926E02">
                          <w:pPr>
                            <w:rPr>
                              <w:rStyle w:val="Nmerodepgina"/>
                            </w:rPr>
                          </w:pPr>
                          <w:r>
                            <w:rPr>
                              <w:rStyle w:val="Nmerodepgina"/>
                            </w:rPr>
                            <w:t xml:space="preserve">Página </w:t>
                          </w: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 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5A2424"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4BE20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170.55pt;margin-top:37.45pt;width:109pt;height:25.4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" filled="f" stroked="f">
              <v:textbox style="mso-fit-shape-to-text:t" inset=",7.2pt,,7.2pt">
                <w:txbxContent>
                  <w:p w:rsidR="00926E02" w:rsidRDefault="00926E02">
                    <w:pPr>
                      <w:rPr>
                        <w:rStyle w:val="Nmerodepgina"/>
                      </w:rPr>
                    </w:pPr>
                    <w:r>
                      <w:rPr>
                        <w:rStyle w:val="Nmerodepgina"/>
                      </w:rPr>
                      <w:t xml:space="preserve">Página </w:t>
                    </w: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 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5A2424"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140FC0"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3900550" wp14:editId="17289C84">
              <wp:simplePos x="0" y="0"/>
              <wp:positionH relativeFrom="page">
                <wp:align>center</wp:align>
              </wp:positionH>
              <wp:positionV relativeFrom="page">
                <wp:posOffset>365760</wp:posOffset>
              </wp:positionV>
              <wp:extent cx="7086600" cy="525780"/>
              <wp:effectExtent l="0" t="0" r="635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86600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6E02" w:rsidRPr="005A2424" w:rsidRDefault="00926E02" w:rsidP="00C366A7">
                          <w:pPr>
                            <w:jc w:val="right"/>
                            <w:rPr>
                              <w:lang w:val="es-CO"/>
                            </w:rPr>
                          </w:pPr>
                          <w:r w:rsidRPr="00C366A7">
                            <w:rPr>
                              <w:noProof/>
                              <w:lang w:val="es-CO" w:eastAsia="es-CO" w:bidi="ar-SA"/>
                            </w:rPr>
                            <w:drawing>
                              <wp:inline distT="0" distB="0" distL="0" distR="0" wp14:anchorId="67B710E4" wp14:editId="750FD962">
                                <wp:extent cx="1294017" cy="351790"/>
                                <wp:effectExtent l="0" t="0" r="1905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b="18168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02551" cy="3541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A2424">
                            <w:rPr>
                              <w:lang w:val="es-CO"/>
                            </w:rPr>
                            <w:t xml:space="preserve">            </w:t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color w:val="auto"/>
                              <w:sz w:val="20"/>
                              <w:szCs w:val="20"/>
                              <w:lang w:val="es-CO" w:eastAsia="es-CO" w:bidi="ar-SA"/>
                            </w:rPr>
                            <w:drawing>
                              <wp:inline distT="0" distB="0" distL="0" distR="0" wp14:anchorId="7C138DA4" wp14:editId="152DD553">
                                <wp:extent cx="5076000" cy="342000"/>
                                <wp:effectExtent l="0" t="0" r="0" b="1270"/>
                                <wp:docPr id="50" name="Imagen 4" descr="gradient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gradi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b="7857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0760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926E02" w:rsidRPr="005A2424" w:rsidRDefault="00926E02" w:rsidP="00F3572D">
                          <w:pPr>
                            <w:ind w:left="720" w:firstLine="720"/>
                            <w:jc w:val="right"/>
                            <w:rPr>
                              <w:lang w:val="es-CO"/>
                            </w:rPr>
                          </w:pPr>
                          <w:r w:rsidRPr="005A2424">
                            <w:rPr>
                              <w:sz w:val="14"/>
                              <w:lang w:val="es-CO"/>
                            </w:rPr>
                            <w:t>GRS-FO-05</w:t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  <w:t>Aprobado por: GERENTE AFA</w:t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  <w:t>Versión 0</w:t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  <w:t>Fecha: 22/10/2013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900550" id="Text Box 3" o:spid="_x0000_s1053" type="#_x0000_t202" style="position:absolute;margin-left:0;margin-top:28.8pt;width:558pt;height:41.4pt;z-index:-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" filled="f" stroked="f">
              <v:textbox style="mso-fit-shape-to-text:t" inset=",7.2pt,,7.2pt">
                <w:txbxContent>
                  <w:p w:rsidR="00752454" w:rsidRDefault="00752454" w:rsidP="00C366A7">
                    <w:pPr>
                      <w:jc w:val="right"/>
                    </w:pPr>
                    <w:r w:rsidRPr="00C366A7">
                      <w:rPr>
                        <w:noProof/>
                        <w:lang w:val="es-MX" w:eastAsia="es-MX" w:bidi="ar-SA"/>
                      </w:rPr>
                      <w:drawing>
                        <wp:inline distT="0" distB="0" distL="0" distR="0" wp14:anchorId="67B710E4" wp14:editId="750FD962">
                          <wp:extent cx="1294017" cy="351790"/>
                          <wp:effectExtent l="0" t="0" r="1905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18168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302551" cy="3541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         </w:t>
                    </w:r>
                    <w:r>
                      <w:rPr>
                        <w:rFonts w:ascii="Times New Roman" w:hAnsi="Times New Roman" w:cs="Times New Roman"/>
                        <w:noProof/>
                        <w:color w:val="auto"/>
                        <w:sz w:val="20"/>
                        <w:szCs w:val="20"/>
                        <w:lang w:val="es-MX" w:eastAsia="es-MX" w:bidi="ar-SA"/>
                      </w:rPr>
                      <w:drawing>
                        <wp:inline distT="0" distB="0" distL="0" distR="0" wp14:anchorId="7C138DA4" wp14:editId="152DD553">
                          <wp:extent cx="5076000" cy="342000"/>
                          <wp:effectExtent l="0" t="0" r="0" b="1270"/>
                          <wp:docPr id="50" name="Imagen 4" descr="gradient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gradi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7857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76000" cy="34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752454" w:rsidRPr="004C7CD9" w:rsidRDefault="00F578E2" w:rsidP="00F3572D">
                    <w:pPr>
                      <w:ind w:left="720" w:firstLine="720"/>
                      <w:jc w:val="right"/>
                    </w:pPr>
                    <w:r>
                      <w:rPr>
                        <w:sz w:val="14"/>
                      </w:rPr>
                      <w:t>GRS-FO-05</w:t>
                    </w:r>
                    <w:r w:rsidR="00752454">
                      <w:rPr>
                        <w:sz w:val="14"/>
                      </w:rPr>
                      <w:tab/>
                    </w:r>
                    <w:r w:rsidR="00752454">
                      <w:rPr>
                        <w:sz w:val="14"/>
                      </w:rPr>
                      <w:tab/>
                      <w:t>Aprobado por: GERENTE AFA</w:t>
                    </w:r>
                    <w:r w:rsidR="00752454">
                      <w:rPr>
                        <w:sz w:val="14"/>
                      </w:rPr>
                      <w:tab/>
                    </w:r>
                    <w:r w:rsidR="00752454">
                      <w:rPr>
                        <w:sz w:val="14"/>
                      </w:rPr>
                      <w:tab/>
                      <w:t>Versión 0</w:t>
                    </w:r>
                    <w:r w:rsidR="00752454">
                      <w:rPr>
                        <w:sz w:val="14"/>
                      </w:rPr>
                      <w:tab/>
                    </w:r>
                    <w:r w:rsidR="00752454">
                      <w:rPr>
                        <w:sz w:val="14"/>
                      </w:rPr>
                      <w:tab/>
                    </w:r>
                    <w:r w:rsidR="00752454">
                      <w:rPr>
                        <w:sz w:val="14"/>
                      </w:rPr>
                      <w:tab/>
                      <w:t>Fecha: 22/10/2013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E02" w:rsidRDefault="00926E02" w:rsidP="004243F6">
    <w:pPr>
      <w:pStyle w:val="Encabezado"/>
      <w:tabs>
        <w:tab w:val="clear" w:pos="4320"/>
        <w:tab w:val="clear" w:pos="8640"/>
        <w:tab w:val="right" w:pos="8307"/>
      </w:tabs>
      <w:rPr>
        <w:lang w:val="es-ES"/>
      </w:rPr>
    </w:pP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3875DF6" wp14:editId="7B2C46E2">
              <wp:simplePos x="0" y="0"/>
              <wp:positionH relativeFrom="page">
                <wp:posOffset>342900</wp:posOffset>
              </wp:positionH>
              <wp:positionV relativeFrom="page">
                <wp:posOffset>419100</wp:posOffset>
              </wp:positionV>
              <wp:extent cx="3886200" cy="52959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6200" cy="529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6E02" w:rsidRDefault="00926E02">
                          <w:pPr>
                            <w:pStyle w:val="PageTitleLeft"/>
                            <w:rPr>
                              <w:lang w:val="es-CO"/>
                            </w:rPr>
                          </w:pPr>
                          <w:r>
                            <w:rPr>
                              <w:lang w:val="es-CO"/>
                            </w:rPr>
                            <w:t xml:space="preserve">comunicación  de progreso  - cop </w:t>
                          </w:r>
                        </w:p>
                        <w:p w:rsidR="00926E02" w:rsidRPr="00A15F75" w:rsidRDefault="00926E02">
                          <w:pPr>
                            <w:pStyle w:val="PageTitleLeft"/>
                            <w:rPr>
                              <w:lang w:val="es-CO"/>
                            </w:rPr>
                          </w:pPr>
                          <w:r>
                            <w:rPr>
                              <w:lang w:val="es-CO"/>
                            </w:rPr>
                            <w:t>pacto global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875DF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27pt;margin-top:33pt;width:306pt;height:41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" filled="f" stroked="f">
              <v:textbox inset=",7.2pt,,7.2pt">
                <w:txbxContent>
                  <w:p w:rsidR="00926E02" w:rsidRDefault="00926E02">
                    <w:pPr>
                      <w:pStyle w:val="PageTitleLeft"/>
                      <w:rPr>
                        <w:lang w:val="es-CO"/>
                      </w:rPr>
                    </w:pPr>
                    <w:r>
                      <w:rPr>
                        <w:lang w:val="es-CO"/>
                      </w:rPr>
                      <w:t xml:space="preserve">comunicación  de progreso  - cop </w:t>
                    </w:r>
                  </w:p>
                  <w:p w:rsidR="00926E02" w:rsidRPr="00A15F75" w:rsidRDefault="00926E02">
                    <w:pPr>
                      <w:pStyle w:val="PageTitleLeft"/>
                      <w:rPr>
                        <w:lang w:val="es-CO"/>
                      </w:rPr>
                    </w:pPr>
                    <w:r>
                      <w:rPr>
                        <w:lang w:val="es-CO"/>
                      </w:rPr>
                      <w:t>pacto global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4BA0DEE" wp14:editId="60B5265F">
              <wp:simplePos x="0" y="0"/>
              <wp:positionH relativeFrom="page">
                <wp:posOffset>4016375</wp:posOffset>
              </wp:positionH>
              <wp:positionV relativeFrom="page">
                <wp:posOffset>485775</wp:posOffset>
              </wp:positionV>
              <wp:extent cx="1384300" cy="323215"/>
              <wp:effectExtent l="0" t="0" r="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0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6E02" w:rsidRDefault="00926E02">
                          <w:pPr>
                            <w:pStyle w:val="PageNumberRight"/>
                          </w:pPr>
                          <w: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instrText xml:space="preserve"> PAGE </w:instrText>
                          </w:r>
                          <w:r>
                            <w:fldChar w:fldCharType="separate"/>
                          </w:r>
                          <w:r w:rsidR="005A2424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A0DE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9" type="#_x0000_t202" style="position:absolute;margin-left:316.25pt;margin-top:38.25pt;width:109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" filled="f" stroked="f">
              <v:textbox style="mso-fit-shape-to-text:t" inset=",7.2pt,,7.2pt">
                <w:txbxContent>
                  <w:p w:rsidR="00926E02" w:rsidRDefault="00926E02">
                    <w:pPr>
                      <w:pStyle w:val="PageNumberRight"/>
                    </w:pPr>
                    <w:r>
                      <w:t xml:space="preserve">Página </w:t>
                    </w:r>
                    <w:r>
                      <w:fldChar w:fldCharType="begin"/>
                    </w:r>
                    <w:r>
                      <w:instrText xml:space="preserve"> PAGE </w:instrText>
                    </w:r>
                    <w:r>
                      <w:fldChar w:fldCharType="separate"/>
                    </w:r>
                    <w:r w:rsidR="005A2424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posOffset>365760</wp:posOffset>
              </wp:positionV>
              <wp:extent cx="7086600" cy="525780"/>
              <wp:effectExtent l="0" t="0" r="635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86600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6E02" w:rsidRPr="005A2424" w:rsidRDefault="00926E02">
                          <w:pPr>
                            <w:rPr>
                              <w:lang w:val="es-CO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noProof/>
                              <w:color w:val="auto"/>
                              <w:sz w:val="20"/>
                              <w:szCs w:val="20"/>
                              <w:lang w:val="es-CO" w:eastAsia="es-CO" w:bidi="ar-SA"/>
                            </w:rPr>
                            <w:drawing>
                              <wp:inline distT="0" distB="0" distL="0" distR="0">
                                <wp:extent cx="5076825" cy="342900"/>
                                <wp:effectExtent l="0" t="0" r="9525" b="0"/>
                                <wp:docPr id="12" name="Imagen 5" descr="gradi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gradi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b="7857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076825" cy="3429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A2424">
                            <w:rPr>
                              <w:lang w:val="es-CO"/>
                            </w:rPr>
                            <w:t xml:space="preserve">            </w:t>
                          </w:r>
                          <w:r w:rsidRPr="00C366A7">
                            <w:rPr>
                              <w:noProof/>
                              <w:lang w:val="es-CO" w:eastAsia="es-CO" w:bidi="ar-SA"/>
                            </w:rPr>
                            <w:drawing>
                              <wp:inline distT="0" distB="0" distL="0" distR="0" wp14:anchorId="0AB2F24C" wp14:editId="0E061505">
                                <wp:extent cx="1294017" cy="351790"/>
                                <wp:effectExtent l="0" t="0" r="1905" b="0"/>
                                <wp:docPr id="1066" name="Imagen 10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2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b="18168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02551" cy="3541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926E02" w:rsidRPr="005A2424" w:rsidRDefault="00926E02" w:rsidP="00F3572D">
                          <w:pPr>
                            <w:rPr>
                              <w:sz w:val="14"/>
                              <w:lang w:val="es-CO"/>
                            </w:rPr>
                          </w:pPr>
                          <w:r w:rsidRPr="005A2424">
                            <w:rPr>
                              <w:sz w:val="14"/>
                              <w:lang w:val="es-CO"/>
                            </w:rPr>
                            <w:t>GRS-FO-05</w:t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  <w:t>Aprobado por: GERENTE AFA</w:t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  <w:t>Versión 1</w:t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</w:r>
                          <w:r w:rsidRPr="005A2424">
                            <w:rPr>
                              <w:sz w:val="14"/>
                              <w:lang w:val="es-CO"/>
                            </w:rPr>
                            <w:tab/>
                            <w:t>Fecha: 03/02/2015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52" type="#_x0000_t202" style="position:absolute;margin-left:0;margin-top:28.8pt;width:558pt;height:41.4pt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" filled="f" stroked="f">
              <v:textbox style="mso-fit-shape-to-text:t" inset=",7.2pt,,7.2pt">
                <w:txbxContent>
                  <w:p w:rsidR="00926E02" w:rsidRDefault="00926E02">
                    <w:r>
                      <w:rPr>
                        <w:rFonts w:ascii="Times New Roman" w:hAnsi="Times New Roman" w:cs="Times New Roman"/>
                        <w:noProof/>
                        <w:color w:val="auto"/>
                        <w:sz w:val="20"/>
                        <w:szCs w:val="20"/>
                        <w:lang w:val="es-ES" w:bidi="ar-SA"/>
                      </w:rPr>
                      <w:drawing>
                        <wp:inline distT="0" distB="0" distL="0" distR="0">
                          <wp:extent cx="5076825" cy="342900"/>
                          <wp:effectExtent l="0" t="0" r="9525" b="0"/>
                          <wp:docPr id="12" name="Imagen 5" descr="gradi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 descr="gradi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7857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7682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         </w:t>
                    </w:r>
                    <w:r w:rsidRPr="00C366A7">
                      <w:rPr>
                        <w:noProof/>
                        <w:lang w:val="es-ES" w:bidi="ar-SA"/>
                      </w:rPr>
                      <w:drawing>
                        <wp:inline distT="0" distB="0" distL="0" distR="0" wp14:anchorId="0AB2F24C" wp14:editId="0E061505">
                          <wp:extent cx="1294017" cy="351790"/>
                          <wp:effectExtent l="0" t="0" r="1905" b="0"/>
                          <wp:docPr id="1066" name="Imagen 106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4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18168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302551" cy="3541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926E02" w:rsidRPr="00F3572D" w:rsidRDefault="00926E02" w:rsidP="00F3572D">
                    <w:pPr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GRS-FO-05</w:t>
                    </w:r>
                    <w:r>
                      <w:rPr>
                        <w:sz w:val="14"/>
                      </w:rPr>
                      <w:tab/>
                    </w:r>
                    <w:r>
                      <w:rPr>
                        <w:sz w:val="14"/>
                      </w:rPr>
                      <w:tab/>
                      <w:t>Aprobado por: GERENTE AFA</w:t>
                    </w:r>
                    <w:r>
                      <w:rPr>
                        <w:sz w:val="14"/>
                      </w:rPr>
                      <w:tab/>
                    </w:r>
                    <w:r>
                      <w:rPr>
                        <w:sz w:val="14"/>
                      </w:rPr>
                      <w:tab/>
                      <w:t>Versión 1</w:t>
                    </w:r>
                    <w:r>
                      <w:rPr>
                        <w:sz w:val="14"/>
                      </w:rPr>
                      <w:tab/>
                    </w:r>
                    <w:r>
                      <w:rPr>
                        <w:sz w:val="14"/>
                      </w:rPr>
                      <w:tab/>
                    </w:r>
                    <w:r>
                      <w:rPr>
                        <w:sz w:val="14"/>
                      </w:rPr>
                      <w:tab/>
                    </w:r>
                    <w:proofErr w:type="spellStart"/>
                    <w:r>
                      <w:rPr>
                        <w:sz w:val="14"/>
                      </w:rPr>
                      <w:t>Fecha</w:t>
                    </w:r>
                    <w:proofErr w:type="spellEnd"/>
                    <w:r>
                      <w:rPr>
                        <w:sz w:val="14"/>
                      </w:rPr>
                      <w:t>: 03/02/2015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243F6">
      <w:rPr>
        <w:lang w:val="es-ES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F6" w:rsidRDefault="004243F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E00B2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C6B7628"/>
    <w:multiLevelType w:val="hybridMultilevel"/>
    <w:tmpl w:val="BA388C16"/>
    <w:lvl w:ilvl="0" w:tplc="8F8A0DC0">
      <w:start w:val="1"/>
      <w:numFmt w:val="decimal"/>
      <w:lvlText w:val="%1"/>
      <w:lvlJc w:val="left"/>
      <w:pPr>
        <w:ind w:left="588" w:hanging="600"/>
      </w:pPr>
      <w:rPr>
        <w:rFonts w:hint="default"/>
        <w:b/>
        <w:color w:val="000000"/>
        <w:sz w:val="18"/>
      </w:rPr>
    </w:lvl>
    <w:lvl w:ilvl="1" w:tplc="080A0019" w:tentative="1">
      <w:start w:val="1"/>
      <w:numFmt w:val="lowerLetter"/>
      <w:lvlText w:val="%2."/>
      <w:lvlJc w:val="left"/>
      <w:pPr>
        <w:ind w:left="1068" w:hanging="360"/>
      </w:pPr>
    </w:lvl>
    <w:lvl w:ilvl="2" w:tplc="080A001B" w:tentative="1">
      <w:start w:val="1"/>
      <w:numFmt w:val="lowerRoman"/>
      <w:lvlText w:val="%3."/>
      <w:lvlJc w:val="right"/>
      <w:pPr>
        <w:ind w:left="1788" w:hanging="180"/>
      </w:pPr>
    </w:lvl>
    <w:lvl w:ilvl="3" w:tplc="080A000F" w:tentative="1">
      <w:start w:val="1"/>
      <w:numFmt w:val="decimal"/>
      <w:lvlText w:val="%4."/>
      <w:lvlJc w:val="left"/>
      <w:pPr>
        <w:ind w:left="2508" w:hanging="360"/>
      </w:pPr>
    </w:lvl>
    <w:lvl w:ilvl="4" w:tplc="080A0019" w:tentative="1">
      <w:start w:val="1"/>
      <w:numFmt w:val="lowerLetter"/>
      <w:lvlText w:val="%5."/>
      <w:lvlJc w:val="left"/>
      <w:pPr>
        <w:ind w:left="3228" w:hanging="360"/>
      </w:pPr>
    </w:lvl>
    <w:lvl w:ilvl="5" w:tplc="080A001B" w:tentative="1">
      <w:start w:val="1"/>
      <w:numFmt w:val="lowerRoman"/>
      <w:lvlText w:val="%6."/>
      <w:lvlJc w:val="right"/>
      <w:pPr>
        <w:ind w:left="3948" w:hanging="180"/>
      </w:pPr>
    </w:lvl>
    <w:lvl w:ilvl="6" w:tplc="080A000F" w:tentative="1">
      <w:start w:val="1"/>
      <w:numFmt w:val="decimal"/>
      <w:lvlText w:val="%7."/>
      <w:lvlJc w:val="left"/>
      <w:pPr>
        <w:ind w:left="4668" w:hanging="360"/>
      </w:pPr>
    </w:lvl>
    <w:lvl w:ilvl="7" w:tplc="080A0019" w:tentative="1">
      <w:start w:val="1"/>
      <w:numFmt w:val="lowerLetter"/>
      <w:lvlText w:val="%8."/>
      <w:lvlJc w:val="left"/>
      <w:pPr>
        <w:ind w:left="5388" w:hanging="360"/>
      </w:pPr>
    </w:lvl>
    <w:lvl w:ilvl="8" w:tplc="080A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2">
    <w:nsid w:val="376854C6"/>
    <w:multiLevelType w:val="hybridMultilevel"/>
    <w:tmpl w:val="EF18F4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E05523"/>
    <w:multiLevelType w:val="hybridMultilevel"/>
    <w:tmpl w:val="052CD050"/>
    <w:lvl w:ilvl="0" w:tplc="4C3A9ACC">
      <w:start w:val="1"/>
      <w:numFmt w:val="decimal"/>
      <w:lvlText w:val="%1."/>
      <w:lvlJc w:val="left"/>
      <w:pPr>
        <w:ind w:left="34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8" w:hanging="360"/>
      </w:pPr>
    </w:lvl>
    <w:lvl w:ilvl="2" w:tplc="080A001B" w:tentative="1">
      <w:start w:val="1"/>
      <w:numFmt w:val="lowerRoman"/>
      <w:lvlText w:val="%3."/>
      <w:lvlJc w:val="right"/>
      <w:pPr>
        <w:ind w:left="1788" w:hanging="180"/>
      </w:pPr>
    </w:lvl>
    <w:lvl w:ilvl="3" w:tplc="080A000F" w:tentative="1">
      <w:start w:val="1"/>
      <w:numFmt w:val="decimal"/>
      <w:lvlText w:val="%4."/>
      <w:lvlJc w:val="left"/>
      <w:pPr>
        <w:ind w:left="2508" w:hanging="360"/>
      </w:pPr>
    </w:lvl>
    <w:lvl w:ilvl="4" w:tplc="080A0019" w:tentative="1">
      <w:start w:val="1"/>
      <w:numFmt w:val="lowerLetter"/>
      <w:lvlText w:val="%5."/>
      <w:lvlJc w:val="left"/>
      <w:pPr>
        <w:ind w:left="3228" w:hanging="360"/>
      </w:pPr>
    </w:lvl>
    <w:lvl w:ilvl="5" w:tplc="080A001B" w:tentative="1">
      <w:start w:val="1"/>
      <w:numFmt w:val="lowerRoman"/>
      <w:lvlText w:val="%6."/>
      <w:lvlJc w:val="right"/>
      <w:pPr>
        <w:ind w:left="3948" w:hanging="180"/>
      </w:pPr>
    </w:lvl>
    <w:lvl w:ilvl="6" w:tplc="080A000F" w:tentative="1">
      <w:start w:val="1"/>
      <w:numFmt w:val="decimal"/>
      <w:lvlText w:val="%7."/>
      <w:lvlJc w:val="left"/>
      <w:pPr>
        <w:ind w:left="4668" w:hanging="360"/>
      </w:pPr>
    </w:lvl>
    <w:lvl w:ilvl="7" w:tplc="080A0019" w:tentative="1">
      <w:start w:val="1"/>
      <w:numFmt w:val="lowerLetter"/>
      <w:lvlText w:val="%8."/>
      <w:lvlJc w:val="left"/>
      <w:pPr>
        <w:ind w:left="5388" w:hanging="360"/>
      </w:pPr>
    </w:lvl>
    <w:lvl w:ilvl="8" w:tplc="080A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4">
    <w:nsid w:val="4CD67263"/>
    <w:multiLevelType w:val="hybridMultilevel"/>
    <w:tmpl w:val="9B4C5C7A"/>
    <w:lvl w:ilvl="0" w:tplc="00E6D1BC">
      <w:start w:val="1"/>
      <w:numFmt w:val="bullet"/>
      <w:pStyle w:val="Listaconvietas"/>
      <w:lvlText w:val="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027481"/>
    <w:multiLevelType w:val="hybridMultilevel"/>
    <w:tmpl w:val="B1D81A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evenAndOddHeaders/>
  <w:displayHorizontalDrawingGridEvery w:val="0"/>
  <w:displayVerticalDrawingGridEvery w:val="0"/>
  <w:characterSpacingControl w:val="doNotCompress"/>
  <w:hdrShapeDefaults>
    <o:shapedefaults v:ext="edit" spidmax="2049" style="mso-position-horizontal-relative:page;mso-position-vertical-relative:page" fill="f" fillcolor="white" stroke="f">
      <v:fill color="white" on="f"/>
      <v:stroke on="f"/>
      <v:textbox style="mso-fit-shape-to-text:t" inset="0,0,0,0"/>
      <o:colormru v:ext="edit" colors="#135da1,#c2c2ad,#663,#628002,#e6e6de,#f3f3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6BE"/>
    <w:rsid w:val="00011288"/>
    <w:rsid w:val="00023890"/>
    <w:rsid w:val="000300CC"/>
    <w:rsid w:val="00040862"/>
    <w:rsid w:val="00084C3B"/>
    <w:rsid w:val="000943A4"/>
    <w:rsid w:val="000A69E8"/>
    <w:rsid w:val="000B4E5F"/>
    <w:rsid w:val="000C54EB"/>
    <w:rsid w:val="000F5346"/>
    <w:rsid w:val="00111C1A"/>
    <w:rsid w:val="00120B7F"/>
    <w:rsid w:val="00140FC0"/>
    <w:rsid w:val="00151108"/>
    <w:rsid w:val="001B00AB"/>
    <w:rsid w:val="001B16E5"/>
    <w:rsid w:val="001B2633"/>
    <w:rsid w:val="001D7777"/>
    <w:rsid w:val="001E325E"/>
    <w:rsid w:val="00201A61"/>
    <w:rsid w:val="00205BEE"/>
    <w:rsid w:val="0023454C"/>
    <w:rsid w:val="002C5E00"/>
    <w:rsid w:val="002D6F2B"/>
    <w:rsid w:val="002D7558"/>
    <w:rsid w:val="002F38F2"/>
    <w:rsid w:val="003268A3"/>
    <w:rsid w:val="00327576"/>
    <w:rsid w:val="003422E9"/>
    <w:rsid w:val="00342DF9"/>
    <w:rsid w:val="003B050A"/>
    <w:rsid w:val="003D5C2A"/>
    <w:rsid w:val="00407660"/>
    <w:rsid w:val="00411176"/>
    <w:rsid w:val="004243F6"/>
    <w:rsid w:val="00430E91"/>
    <w:rsid w:val="00472D70"/>
    <w:rsid w:val="00490AEF"/>
    <w:rsid w:val="004A5ADA"/>
    <w:rsid w:val="004B4E0E"/>
    <w:rsid w:val="004C58E3"/>
    <w:rsid w:val="004C7CD9"/>
    <w:rsid w:val="004D14B6"/>
    <w:rsid w:val="004D1AB1"/>
    <w:rsid w:val="00502309"/>
    <w:rsid w:val="00523B57"/>
    <w:rsid w:val="0055002E"/>
    <w:rsid w:val="00571BC0"/>
    <w:rsid w:val="00584DCD"/>
    <w:rsid w:val="00586331"/>
    <w:rsid w:val="00587875"/>
    <w:rsid w:val="00594A19"/>
    <w:rsid w:val="00594B2A"/>
    <w:rsid w:val="005A2424"/>
    <w:rsid w:val="005A56CC"/>
    <w:rsid w:val="00621095"/>
    <w:rsid w:val="006463E5"/>
    <w:rsid w:val="006526E1"/>
    <w:rsid w:val="006622B7"/>
    <w:rsid w:val="007213A8"/>
    <w:rsid w:val="00752454"/>
    <w:rsid w:val="00756238"/>
    <w:rsid w:val="00773575"/>
    <w:rsid w:val="00784175"/>
    <w:rsid w:val="007B204A"/>
    <w:rsid w:val="007C0F3B"/>
    <w:rsid w:val="007D3320"/>
    <w:rsid w:val="008054BF"/>
    <w:rsid w:val="00823FF2"/>
    <w:rsid w:val="00835593"/>
    <w:rsid w:val="00844083"/>
    <w:rsid w:val="00863AE9"/>
    <w:rsid w:val="00884550"/>
    <w:rsid w:val="00892BC3"/>
    <w:rsid w:val="008C3023"/>
    <w:rsid w:val="00903B0E"/>
    <w:rsid w:val="00926E02"/>
    <w:rsid w:val="009631E7"/>
    <w:rsid w:val="00967FFD"/>
    <w:rsid w:val="009B1776"/>
    <w:rsid w:val="009E14D9"/>
    <w:rsid w:val="00A15F75"/>
    <w:rsid w:val="00A34AE4"/>
    <w:rsid w:val="00A44AFA"/>
    <w:rsid w:val="00A779D2"/>
    <w:rsid w:val="00A91DD3"/>
    <w:rsid w:val="00AA0D2A"/>
    <w:rsid w:val="00AC6593"/>
    <w:rsid w:val="00AF0A19"/>
    <w:rsid w:val="00AF7FE9"/>
    <w:rsid w:val="00B17B41"/>
    <w:rsid w:val="00B24CFE"/>
    <w:rsid w:val="00B27D39"/>
    <w:rsid w:val="00B621E7"/>
    <w:rsid w:val="00B76A15"/>
    <w:rsid w:val="00B80910"/>
    <w:rsid w:val="00B852B5"/>
    <w:rsid w:val="00B87F21"/>
    <w:rsid w:val="00BA4C13"/>
    <w:rsid w:val="00BC5546"/>
    <w:rsid w:val="00BF22DF"/>
    <w:rsid w:val="00C058FA"/>
    <w:rsid w:val="00C107A4"/>
    <w:rsid w:val="00C30E11"/>
    <w:rsid w:val="00C31B3D"/>
    <w:rsid w:val="00C366A7"/>
    <w:rsid w:val="00C54595"/>
    <w:rsid w:val="00C74120"/>
    <w:rsid w:val="00C82A11"/>
    <w:rsid w:val="00CA3914"/>
    <w:rsid w:val="00CC29D0"/>
    <w:rsid w:val="00CD36E1"/>
    <w:rsid w:val="00CF5F1F"/>
    <w:rsid w:val="00D01E41"/>
    <w:rsid w:val="00D32BDF"/>
    <w:rsid w:val="00D344BE"/>
    <w:rsid w:val="00D37024"/>
    <w:rsid w:val="00D46012"/>
    <w:rsid w:val="00D4633D"/>
    <w:rsid w:val="00D65228"/>
    <w:rsid w:val="00D70F8B"/>
    <w:rsid w:val="00D70F9E"/>
    <w:rsid w:val="00D87449"/>
    <w:rsid w:val="00D960E0"/>
    <w:rsid w:val="00DC1AAD"/>
    <w:rsid w:val="00DC5A11"/>
    <w:rsid w:val="00DD04B5"/>
    <w:rsid w:val="00DD1D15"/>
    <w:rsid w:val="00E15B93"/>
    <w:rsid w:val="00E371AB"/>
    <w:rsid w:val="00E456BE"/>
    <w:rsid w:val="00E82780"/>
    <w:rsid w:val="00EA0C5C"/>
    <w:rsid w:val="00EF016D"/>
    <w:rsid w:val="00F3296E"/>
    <w:rsid w:val="00F32B97"/>
    <w:rsid w:val="00F3572D"/>
    <w:rsid w:val="00F501A3"/>
    <w:rsid w:val="00F51F2F"/>
    <w:rsid w:val="00F56FD2"/>
    <w:rsid w:val="00F578E2"/>
    <w:rsid w:val="00F70D46"/>
    <w:rsid w:val="00F7219A"/>
    <w:rsid w:val="00F93160"/>
    <w:rsid w:val="00FD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="f" fillcolor="white" stroke="f">
      <v:fill color="white" on="f"/>
      <v:stroke on="f"/>
      <v:textbox style="mso-fit-shape-to-text:t" inset="0,0,0,0"/>
      <o:colormru v:ext="edit" colors="#135da1,#c2c2ad,#663,#628002,#e6e6de,#f3f3ef"/>
    </o:shapedefaults>
    <o:shapelayout v:ext="edit">
      <o:idmap v:ext="edit" data="1"/>
    </o:shapelayout>
  </w:shapeDefaults>
  <w:decimalSymbol w:val=","/>
  <w:listSeparator w:val=","/>
  <w15:chartTrackingRefBased/>
  <w15:docId w15:val="{2E2F70BE-CB4B-4C5A-805E-FACD99933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entury Gothic" w:hAnsi="Century Gothic" w:cs="Century Gothic"/>
      <w:color w:val="000000"/>
      <w:sz w:val="24"/>
      <w:szCs w:val="24"/>
      <w:lang w:val="en-US" w:eastAsia="es-ES" w:bidi="hi-IN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color w:val="3682A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spacing w:after="40"/>
      <w:outlineLvl w:val="1"/>
    </w:pPr>
    <w:rPr>
      <w:b/>
      <w:color w:val="336699"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Palatino" w:hAnsi="Palatino" w:cs="Times New Roman"/>
      <w:color w:val="auto"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rFonts w:ascii="Palatino" w:hAnsi="Palatino" w:cs="Times New Roman"/>
      <w:color w:val="auto"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rFonts w:ascii="Comic Sans MS" w:hAnsi="Comic Sans MS" w:cs="Times New Roman"/>
      <w:color w:val="003300"/>
      <w:sz w:val="26"/>
      <w:szCs w:val="26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rFonts w:ascii="Times" w:hAnsi="Times" w:cs="Times"/>
      <w:b/>
      <w:color w:val="003300"/>
      <w:sz w:val="22"/>
      <w:szCs w:val="22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i/>
      <w:color w:val="666633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Listaconvietas">
    <w:name w:val="List Bullet"/>
    <w:basedOn w:val="Normal"/>
    <w:pPr>
      <w:numPr>
        <w:numId w:val="3"/>
      </w:numPr>
    </w:pPr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locked/>
    <w:rPr>
      <w:rFonts w:ascii="Century Gothic" w:hAnsi="Century Gothic" w:cs="Century Gothic" w:hint="default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pPr>
      <w:tabs>
        <w:tab w:val="left" w:pos="3326"/>
      </w:tabs>
      <w:spacing w:after="120" w:line="260" w:lineRule="atLeast"/>
      <w:jc w:val="both"/>
    </w:pPr>
    <w:rPr>
      <w:color w:val="auto"/>
      <w:sz w:val="17"/>
      <w:szCs w:val="17"/>
    </w:rPr>
  </w:style>
  <w:style w:type="paragraph" w:styleId="Textodeglobo">
    <w:name w:val="Balloon Text"/>
    <w:basedOn w:val="Normal"/>
    <w:semiHidden/>
    <w:rPr>
      <w:rFonts w:ascii="Tahoma" w:hAnsi="Tahoma" w:cs="Times New Roman"/>
      <w:sz w:val="16"/>
      <w:szCs w:val="16"/>
    </w:rPr>
  </w:style>
  <w:style w:type="paragraph" w:customStyle="1" w:styleId="TtulodeTDC1">
    <w:name w:val="Título de TDC1"/>
    <w:basedOn w:val="Normal"/>
    <w:pPr>
      <w:spacing w:before="60" w:after="120"/>
    </w:pPr>
    <w:rPr>
      <w:color w:val="3682A2"/>
      <w:sz w:val="22"/>
      <w:szCs w:val="22"/>
      <w:lang w:val="es-ES" w:bidi="es-ES"/>
    </w:rPr>
  </w:style>
  <w:style w:type="paragraph" w:customStyle="1" w:styleId="PageTitle">
    <w:name w:val="Page Title"/>
    <w:basedOn w:val="Normal"/>
    <w:pPr>
      <w:jc w:val="right"/>
    </w:pPr>
    <w:rPr>
      <w:b/>
      <w:caps/>
      <w:color w:val="FFFFFF"/>
      <w:sz w:val="18"/>
      <w:szCs w:val="18"/>
      <w:lang w:val="es-ES" w:bidi="es-ES"/>
    </w:rPr>
  </w:style>
  <w:style w:type="paragraph" w:customStyle="1" w:styleId="CaptionText">
    <w:name w:val="Caption Text"/>
    <w:basedOn w:val="Normal"/>
    <w:pPr>
      <w:spacing w:line="240" w:lineRule="atLeast"/>
    </w:pPr>
    <w:rPr>
      <w:i/>
      <w:color w:val="336699"/>
      <w:sz w:val="14"/>
      <w:szCs w:val="14"/>
      <w:lang w:val="es-ES" w:bidi="es-ES"/>
    </w:rPr>
  </w:style>
  <w:style w:type="character" w:customStyle="1" w:styleId="TOCNumberChar">
    <w:name w:val="TOC Number Char"/>
    <w:basedOn w:val="Fuentedeprrafopredeter"/>
    <w:link w:val="TOCNumber"/>
    <w:locked/>
    <w:rPr>
      <w:rFonts w:ascii="Century Gothic" w:hAnsi="Century Gothic" w:hint="default"/>
      <w:b/>
      <w:bCs w:val="0"/>
      <w:color w:val="000000"/>
      <w:sz w:val="18"/>
      <w:szCs w:val="24"/>
      <w:lang w:val="es-ES" w:eastAsia="es-ES" w:bidi="es-ES"/>
    </w:rPr>
  </w:style>
  <w:style w:type="paragraph" w:customStyle="1" w:styleId="TOCNumber">
    <w:name w:val="TOC Number"/>
    <w:basedOn w:val="Normal"/>
    <w:link w:val="TOCNumberChar"/>
    <w:pPr>
      <w:spacing w:before="60"/>
    </w:pPr>
    <w:rPr>
      <w:b/>
      <w:sz w:val="18"/>
      <w:szCs w:val="18"/>
      <w:lang w:val="es-ES" w:bidi="es-ES"/>
    </w:rPr>
  </w:style>
  <w:style w:type="paragraph" w:customStyle="1" w:styleId="Masthead">
    <w:name w:val="Masthead"/>
    <w:basedOn w:val="Normal"/>
    <w:pPr>
      <w:ind w:left="144"/>
    </w:pPr>
    <w:rPr>
      <w:color w:val="FFFFFF"/>
      <w:sz w:val="96"/>
      <w:szCs w:val="96"/>
      <w:lang w:val="es-ES" w:bidi="es-ES"/>
    </w:rPr>
  </w:style>
  <w:style w:type="paragraph" w:customStyle="1" w:styleId="VolumeandIssue">
    <w:name w:val="Volume and Issue"/>
    <w:basedOn w:val="Normal"/>
    <w:rPr>
      <w:b/>
      <w:caps/>
      <w:color w:val="FFFFFF"/>
      <w:spacing w:val="20"/>
      <w:sz w:val="18"/>
      <w:szCs w:val="18"/>
      <w:lang w:val="es-ES" w:bidi="es-ES"/>
    </w:rPr>
  </w:style>
  <w:style w:type="paragraph" w:customStyle="1" w:styleId="TOCText">
    <w:name w:val="TOC Text"/>
    <w:basedOn w:val="Normal"/>
    <w:pPr>
      <w:spacing w:before="60" w:after="60" w:line="320" w:lineRule="exact"/>
    </w:pPr>
    <w:rPr>
      <w:color w:val="auto"/>
      <w:sz w:val="16"/>
      <w:szCs w:val="16"/>
      <w:lang w:val="es-ES" w:bidi="es-ES"/>
    </w:rPr>
  </w:style>
  <w:style w:type="paragraph" w:customStyle="1" w:styleId="Pullquote">
    <w:name w:val="Pullquote"/>
    <w:basedOn w:val="Normal"/>
    <w:pPr>
      <w:pBdr>
        <w:top w:val="single" w:sz="6" w:space="1" w:color="336699"/>
        <w:bottom w:val="single" w:sz="6" w:space="1" w:color="336699"/>
      </w:pBdr>
      <w:spacing w:before="60" w:after="60" w:line="280" w:lineRule="exact"/>
      <w:ind w:left="58" w:right="58"/>
      <w:jc w:val="center"/>
    </w:pPr>
    <w:rPr>
      <w:i/>
      <w:color w:val="3682A2"/>
      <w:sz w:val="20"/>
      <w:szCs w:val="20"/>
      <w:lang w:val="es-ES" w:bidi="es-ES"/>
    </w:rPr>
  </w:style>
  <w:style w:type="paragraph" w:customStyle="1" w:styleId="Dates">
    <w:name w:val="Dates"/>
    <w:pPr>
      <w:jc w:val="center"/>
    </w:pPr>
    <w:rPr>
      <w:rFonts w:ascii="Trebuchet MS" w:hAnsi="Trebuchet MS" w:cs="Trebuchet MS"/>
      <w:sz w:val="18"/>
      <w:szCs w:val="18"/>
      <w:lang w:val="es-ES" w:eastAsia="es-ES" w:bidi="es-ES"/>
    </w:rPr>
  </w:style>
  <w:style w:type="paragraph" w:customStyle="1" w:styleId="Weekdays">
    <w:name w:val="Weekdays"/>
    <w:pPr>
      <w:jc w:val="center"/>
    </w:pPr>
    <w:rPr>
      <w:rFonts w:ascii="Trebuchet MS" w:hAnsi="Trebuchet MS" w:cs="Trebuchet MS"/>
      <w:b/>
      <w:color w:val="3682A2"/>
      <w:sz w:val="18"/>
      <w:szCs w:val="18"/>
      <w:lang w:val="es-ES" w:eastAsia="es-ES" w:bidi="es-ES"/>
    </w:rPr>
  </w:style>
  <w:style w:type="paragraph" w:customStyle="1" w:styleId="MonthNames">
    <w:name w:val="Month Names"/>
    <w:pPr>
      <w:tabs>
        <w:tab w:val="center" w:pos="707"/>
        <w:tab w:val="center" w:pos="812"/>
      </w:tabs>
      <w:jc w:val="center"/>
    </w:pPr>
    <w:rPr>
      <w:rFonts w:ascii="Century Gothic" w:hAnsi="Century Gothic" w:cs="Century Gothic"/>
      <w:b/>
      <w:bCs/>
      <w:caps/>
      <w:color w:val="FFFFFF"/>
      <w:sz w:val="18"/>
      <w:szCs w:val="18"/>
      <w:lang w:val="es-ES" w:eastAsia="es-ES" w:bidi="es-ES"/>
    </w:rPr>
  </w:style>
  <w:style w:type="paragraph" w:customStyle="1" w:styleId="DatesWeekend">
    <w:name w:val="Dates Weekend"/>
    <w:basedOn w:val="Dates"/>
    <w:rPr>
      <w:color w:val="000000"/>
    </w:rPr>
  </w:style>
  <w:style w:type="paragraph" w:customStyle="1" w:styleId="PageTitleLeft">
    <w:name w:val="Page Title Left"/>
    <w:basedOn w:val="PageTitle"/>
    <w:pPr>
      <w:jc w:val="left"/>
    </w:pPr>
  </w:style>
  <w:style w:type="paragraph" w:customStyle="1" w:styleId="PageNumberRight">
    <w:name w:val="Page Number Right"/>
    <w:basedOn w:val="Normal"/>
    <w:pPr>
      <w:jc w:val="right"/>
    </w:pPr>
    <w:rPr>
      <w:b/>
      <w:caps/>
      <w:color w:val="FFFFFF"/>
      <w:sz w:val="18"/>
      <w:szCs w:val="18"/>
      <w:lang w:val="es-ES" w:bidi="es-ES"/>
    </w:rPr>
  </w:style>
  <w:style w:type="paragraph" w:customStyle="1" w:styleId="NewsletterDate">
    <w:name w:val="Newsletter Date"/>
    <w:basedOn w:val="Normal"/>
    <w:rPr>
      <w:color w:val="3682A2"/>
      <w:sz w:val="22"/>
      <w:szCs w:val="22"/>
      <w:lang w:val="es-ES" w:bidi="es-ES"/>
    </w:rPr>
  </w:style>
  <w:style w:type="character" w:customStyle="1" w:styleId="EventsChar">
    <w:name w:val="Events Char"/>
    <w:basedOn w:val="TextoindependienteCar"/>
    <w:link w:val="Events"/>
    <w:locked/>
    <w:rPr>
      <w:rFonts w:ascii="Century Gothic" w:hAnsi="Century Gothic" w:cs="Century Gothic" w:hint="default"/>
      <w:b/>
      <w:bCs w:val="0"/>
      <w:sz w:val="17"/>
      <w:lang w:val="es-ES" w:eastAsia="es-ES" w:bidi="es-ES"/>
    </w:rPr>
  </w:style>
  <w:style w:type="paragraph" w:customStyle="1" w:styleId="Events">
    <w:name w:val="Events"/>
    <w:basedOn w:val="Textoindependiente"/>
    <w:link w:val="EventsChar"/>
    <w:rPr>
      <w:b/>
      <w:lang w:val="es-ES" w:bidi="es-ES"/>
    </w:rPr>
  </w:style>
  <w:style w:type="paragraph" w:customStyle="1" w:styleId="Space">
    <w:name w:val="Space"/>
    <w:basedOn w:val="Textoindependiente"/>
    <w:pPr>
      <w:spacing w:after="0" w:line="240" w:lineRule="auto"/>
    </w:pPr>
    <w:rPr>
      <w:sz w:val="12"/>
      <w:szCs w:val="12"/>
      <w:lang w:val="es-ES" w:bidi="es-ES"/>
    </w:rPr>
  </w:style>
  <w:style w:type="character" w:styleId="Nmerodepgina">
    <w:name w:val="page number"/>
    <w:rPr>
      <w:rFonts w:ascii="Century Gothic" w:hAnsi="Century Gothic" w:cs="Century Gothic" w:hint="default"/>
      <w:b/>
      <w:bCs w:val="0"/>
      <w:caps/>
      <w:strike w:val="0"/>
      <w:dstrike w:val="0"/>
      <w:color w:val="FFFFFF"/>
      <w:spacing w:val="0"/>
      <w:w w:val="100"/>
      <w:kern w:val="0"/>
      <w:position w:val="0"/>
      <w:sz w:val="18"/>
      <w:szCs w:val="18"/>
      <w:u w:val="none"/>
      <w:effect w:val="none"/>
      <w:vertAlign w:val="baseline"/>
    </w:rPr>
  </w:style>
  <w:style w:type="character" w:styleId="Hipervnculo">
    <w:name w:val="Hyperlink"/>
    <w:basedOn w:val="Fuentedeprrafopredeter"/>
    <w:unhideWhenUsed/>
    <w:rsid w:val="00D70F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rupo-sig.com/" TargetMode="External"/><Relationship Id="rId13" Type="http://schemas.openxmlformats.org/officeDocument/2006/relationships/image" Target="media/image140.jpeg"/><Relationship Id="rId18" Type="http://schemas.openxmlformats.org/officeDocument/2006/relationships/hyperlink" Target="mailto:dcano@grupo-sig.com" TargetMode="External"/><Relationship Id="rId3" Type="http://schemas.openxmlformats.org/officeDocument/2006/relationships/image" Target="media/image4.jpeg"/><Relationship Id="rId7" Type="http://schemas.openxmlformats.org/officeDocument/2006/relationships/image" Target="media/image14.jpeg"/><Relationship Id="rId12" Type="http://schemas.openxmlformats.org/officeDocument/2006/relationships/image" Target="media/image130.jpeg"/><Relationship Id="rId17" Type="http://schemas.openxmlformats.org/officeDocument/2006/relationships/hyperlink" Target="http://www.systemigroup.com" TargetMode="External"/><Relationship Id="rId2" Type="http://schemas.openxmlformats.org/officeDocument/2006/relationships/hyperlink" Target="http://www.pactoglobal-colombia.org/" TargetMode="External"/><Relationship Id="rId16" Type="http://schemas.openxmlformats.org/officeDocument/2006/relationships/image" Target="media/image6.jpeg"/><Relationship Id="rId20" Type="http://schemas.openxmlformats.org/officeDocument/2006/relationships/hyperlink" Target="mailto:dcano@grupo-sig.com" TargetMode="External"/><Relationship Id="rId1" Type="http://schemas.openxmlformats.org/officeDocument/2006/relationships/image" Target="media/image3.jpeg"/><Relationship Id="rId6" Type="http://schemas.openxmlformats.org/officeDocument/2006/relationships/image" Target="media/image13.jpeg"/><Relationship Id="rId11" Type="http://schemas.openxmlformats.org/officeDocument/2006/relationships/hyperlink" Target="mailto:dcano@grupo-sig.com" TargetMode="External"/><Relationship Id="rId5" Type="http://schemas.openxmlformats.org/officeDocument/2006/relationships/hyperlink" Target="mailto:dcano@grupo-sig.com" TargetMode="External"/><Relationship Id="rId15" Type="http://schemas.openxmlformats.org/officeDocument/2006/relationships/hyperlink" Target="mailto:dcano@grupo-sig.com" TargetMode="External"/><Relationship Id="rId10" Type="http://schemas.openxmlformats.org/officeDocument/2006/relationships/hyperlink" Target="http://www.systemigroup.com" TargetMode="External"/><Relationship Id="rId19" Type="http://schemas.openxmlformats.org/officeDocument/2006/relationships/hyperlink" Target="http://www.systemigroup.com" TargetMode="External"/><Relationship Id="rId4" Type="http://schemas.openxmlformats.org/officeDocument/2006/relationships/hyperlink" Target="http://www.grupo-sig.com/" TargetMode="External"/><Relationship Id="rId9" Type="http://schemas.openxmlformats.org/officeDocument/2006/relationships/hyperlink" Target="mailto:dcano@grupo-sig.com" TargetMode="External"/><Relationship Id="rId14" Type="http://schemas.openxmlformats.org/officeDocument/2006/relationships/hyperlink" Target="http://www.systemigroup.com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rupo-sig.com/" TargetMode="External"/><Relationship Id="rId13" Type="http://schemas.openxmlformats.org/officeDocument/2006/relationships/hyperlink" Target="mailto:dcano@grupo-sig.com" TargetMode="External"/><Relationship Id="rId18" Type="http://schemas.openxmlformats.org/officeDocument/2006/relationships/hyperlink" Target="mailto:dcano@grupo-sig.com" TargetMode="External"/><Relationship Id="rId3" Type="http://schemas.openxmlformats.org/officeDocument/2006/relationships/image" Target="media/image4.jpeg"/><Relationship Id="rId21" Type="http://schemas.openxmlformats.org/officeDocument/2006/relationships/hyperlink" Target="http://www.systemigroup.com" TargetMode="External"/><Relationship Id="rId7" Type="http://schemas.openxmlformats.org/officeDocument/2006/relationships/image" Target="media/image8.jpeg"/><Relationship Id="rId12" Type="http://schemas.openxmlformats.org/officeDocument/2006/relationships/hyperlink" Target="http://www.systemigroup.com" TargetMode="External"/><Relationship Id="rId17" Type="http://schemas.openxmlformats.org/officeDocument/2006/relationships/hyperlink" Target="http://www.systemigroup.com" TargetMode="External"/><Relationship Id="rId2" Type="http://schemas.openxmlformats.org/officeDocument/2006/relationships/hyperlink" Target="http://www.pactoglobal-colombia.org/" TargetMode="External"/><Relationship Id="rId16" Type="http://schemas.openxmlformats.org/officeDocument/2006/relationships/hyperlink" Target="mailto:dcano@grupo-sig.com" TargetMode="External"/><Relationship Id="rId20" Type="http://schemas.openxmlformats.org/officeDocument/2006/relationships/hyperlink" Target="mailto:dcano@grupo-sig.com" TargetMode="External"/><Relationship Id="rId1" Type="http://schemas.openxmlformats.org/officeDocument/2006/relationships/image" Target="media/image3.jpeg"/><Relationship Id="rId6" Type="http://schemas.openxmlformats.org/officeDocument/2006/relationships/image" Target="media/image7.jpeg"/><Relationship Id="rId11" Type="http://schemas.openxmlformats.org/officeDocument/2006/relationships/hyperlink" Target="mailto:dcano@grupo-sig.com" TargetMode="External"/><Relationship Id="rId5" Type="http://schemas.openxmlformats.org/officeDocument/2006/relationships/hyperlink" Target="mailto:dcano@grupo-sig.com" TargetMode="External"/><Relationship Id="rId15" Type="http://schemas.openxmlformats.org/officeDocument/2006/relationships/hyperlink" Target="http://www.systemigroup.com" TargetMode="External"/><Relationship Id="rId10" Type="http://schemas.openxmlformats.org/officeDocument/2006/relationships/hyperlink" Target="http://www.systemigroup.com" TargetMode="External"/><Relationship Id="rId19" Type="http://schemas.openxmlformats.org/officeDocument/2006/relationships/hyperlink" Target="http://www.systemigroup.com" TargetMode="External"/><Relationship Id="rId4" Type="http://schemas.openxmlformats.org/officeDocument/2006/relationships/hyperlink" Target="http://www.grupo-sig.com/" TargetMode="External"/><Relationship Id="rId9" Type="http://schemas.openxmlformats.org/officeDocument/2006/relationships/hyperlink" Target="mailto:dcano@grupo-sig.com" TargetMode="External"/><Relationship Id="rId14" Type="http://schemas.openxmlformats.org/officeDocument/2006/relationships/image" Target="media/image6.jpeg"/><Relationship Id="rId22" Type="http://schemas.openxmlformats.org/officeDocument/2006/relationships/hyperlink" Target="mailto:dcano@grupo-sig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emf"/><Relationship Id="rId2" Type="http://schemas.openxmlformats.org/officeDocument/2006/relationships/image" Target="media/image2.jpeg"/><Relationship Id="rId1" Type="http://schemas.openxmlformats.org/officeDocument/2006/relationships/image" Target="media/image1.emf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1.emf"/><Relationship Id="rId1" Type="http://schemas.openxmlformats.org/officeDocument/2006/relationships/image" Target="media/image2.jpeg"/><Relationship Id="rId4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GPC03\Downloads\TS006088944%20(1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6B70-AAA2-482E-AF76-BB322C77C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TS006088944 (1)</Template>
  <TotalTime>20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Microsoft Corporation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SIGPC03</dc:creator>
  <cp:keywords/>
  <dc:description/>
  <cp:lastModifiedBy>mroman</cp:lastModifiedBy>
  <cp:revision>9</cp:revision>
  <cp:lastPrinted>2013-10-23T13:30:00Z</cp:lastPrinted>
  <dcterms:created xsi:type="dcterms:W3CDTF">2015-02-09T12:49:00Z</dcterms:created>
  <dcterms:modified xsi:type="dcterms:W3CDTF">2015-02-09T14:24:00Z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ID">
    <vt:lpwstr>3082</vt:lpwstr>
  </property>
</Properties>
</file>